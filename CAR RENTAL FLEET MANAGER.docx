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965942922"/>
        <w:docPartObj>
          <w:docPartGallery w:val="Cover Pages"/>
          <w:docPartUnique/>
        </w:docPartObj>
      </w:sdtPr>
      <w:sdtEndPr>
        <w:rPr>
          <w:rFonts w:asciiTheme="majorHAnsi" w:eastAsiaTheme="majorEastAsia" w:hAnsiTheme="majorHAnsi" w:cstheme="majorBidi"/>
          <w:caps/>
          <w:color w:val="53777A" w:themeColor="accent1"/>
          <w:sz w:val="72"/>
          <w:szCs w:val="72"/>
          <w:lang w:val="en-US" w:eastAsia="zh-CN"/>
        </w:rPr>
      </w:sdtEndPr>
      <w:sdtContent>
        <w:p w14:paraId="5FED3931" w14:textId="39EEE4BE" w:rsidR="00300D4A" w:rsidRDefault="00300D4A">
          <w:r>
            <w:rPr>
              <w:noProof/>
            </w:rPr>
            <mc:AlternateContent>
              <mc:Choice Requires="wpg">
                <w:drawing>
                  <wp:anchor distT="0" distB="0" distL="114300" distR="114300" simplePos="0" relativeHeight="251659264" behindDoc="0" locked="0" layoutInCell="1" allowOverlap="1" wp14:anchorId="2AB7FB3F" wp14:editId="5942A33F">
                    <wp:simplePos x="0" y="0"/>
                    <wp:positionH relativeFrom="page">
                      <wp:posOffset>116958</wp:posOffset>
                    </wp:positionH>
                    <wp:positionV relativeFrom="page">
                      <wp:posOffset>542260</wp:posOffset>
                    </wp:positionV>
                    <wp:extent cx="7333488" cy="9601200"/>
                    <wp:effectExtent l="0" t="0" r="0" b="0"/>
                    <wp:wrapNone/>
                    <wp:docPr id="471" name="Group 133" title="Cover page feather background with text block"/>
                    <wp:cNvGraphicFramePr/>
                    <a:graphic xmlns:a="http://schemas.openxmlformats.org/drawingml/2006/main">
                      <a:graphicData uri="http://schemas.microsoft.com/office/word/2010/wordprocessingGroup">
                        <wpg:wgp>
                          <wpg:cNvGrpSpPr/>
                          <wpg:grpSpPr>
                            <a:xfrm>
                              <a:off x="0" y="0"/>
                              <a:ext cx="7333488" cy="9601200"/>
                              <a:chOff x="0" y="0"/>
                              <a:chExt cx="7333488" cy="9601200"/>
                            </a:xfrm>
                          </wpg:grpSpPr>
                          <wpg:grpSp>
                            <wpg:cNvPr id="472" name="Group 472"/>
                            <wpg:cNvGrpSpPr/>
                            <wpg:grpSpPr>
                              <a:xfrm>
                                <a:off x="0" y="0"/>
                                <a:ext cx="7333488" cy="9601200"/>
                                <a:chOff x="0" y="0"/>
                                <a:chExt cx="7332980" cy="9601200"/>
                              </a:xfrm>
                            </wpg:grpSpPr>
                            <pic:pic xmlns:pic="http://schemas.openxmlformats.org/drawingml/2006/picture">
                              <pic:nvPicPr>
                                <pic:cNvPr id="473" name="Picture 473"/>
                                <pic:cNvPicPr>
                                  <a:picLocks noChangeAspect="1"/>
                                </pic:cNvPicPr>
                              </pic:nvPicPr>
                              <pic:blipFill rotWithShape="1">
                                <a:blip r:embed="rId7" cstate="print">
                                  <a:extLst>
                                    <a:ext uri="{28A0092B-C50C-407E-A947-70E740481C1C}">
                                      <a14:useLocalDpi xmlns:a14="http://schemas.microsoft.com/office/drawing/2010/main" val="0"/>
                                    </a:ext>
                                  </a:extLst>
                                </a:blip>
                                <a:srcRect l="23558" t="24994" r="24680" b="20228"/>
                                <a:stretch/>
                              </pic:blipFill>
                              <pic:spPr bwMode="auto">
                                <a:xfrm>
                                  <a:off x="0" y="0"/>
                                  <a:ext cx="7332980" cy="9601200"/>
                                </a:xfrm>
                                <a:prstGeom prst="rect">
                                  <a:avLst/>
                                </a:prstGeom>
                                <a:ln>
                                  <a:noFill/>
                                </a:ln>
                                <a:extLst>
                                  <a:ext uri="{53640926-AAD7-44D8-BBD7-CCE9431645EC}">
                                    <a14:shadowObscured xmlns:a14="http://schemas.microsoft.com/office/drawing/2010/main"/>
                                  </a:ext>
                                </a:extLst>
                              </pic:spPr>
                            </pic:pic>
                            <wpg:grpSp>
                              <wpg:cNvPr id="474" name="Group 8" title="Text Container Shape"/>
                              <wpg:cNvGrpSpPr/>
                              <wpg:grpSpPr>
                                <a:xfrm>
                                  <a:off x="2457450" y="3124200"/>
                                  <a:ext cx="4875213" cy="5922963"/>
                                  <a:chOff x="0" y="0"/>
                                  <a:chExt cx="4875213" cy="5922963"/>
                                </a:xfrm>
                              </wpg:grpSpPr>
                              <wps:wsp>
                                <wps:cNvPr id="475" name="Freeform 475"/>
                                <wps:cNvSpPr/>
                                <wps:spPr bwMode="auto">
                                  <a:xfrm>
                                    <a:off x="0" y="0"/>
                                    <a:ext cx="4875213" cy="5922963"/>
                                  </a:xfrm>
                                  <a:custGeom>
                                    <a:avLst/>
                                    <a:gdLst/>
                                    <a:ahLst/>
                                    <a:cxnLst/>
                                    <a:rect l="0" t="0" r="r" b="b"/>
                                    <a:pathLst>
                                      <a:path w="3071" h="373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solidFill>
                                    <a:schemeClr val="accent1">
                                      <a:lumMod val="75000"/>
                                    </a:schemeClr>
                                  </a:solidFill>
                                  <a:ln w="0">
                                    <a:noFill/>
                                    <a:prstDash val="solid"/>
                                    <a:round/>
                                    <a:headEnd/>
                                    <a:tailEnd/>
                                  </a:ln>
                                </wps:spPr>
                                <wps:bodyPr/>
                              </wps:wsp>
                              <wps:wsp>
                                <wps:cNvPr id="476" name="Freeform 476"/>
                                <wps:cNvSpPr/>
                                <wps:spPr bwMode="auto">
                                  <a:xfrm>
                                    <a:off x="185169" y="194204"/>
                                    <a:ext cx="4686300" cy="5543550"/>
                                  </a:xfrm>
                                  <a:custGeom>
                                    <a:avLst/>
                                    <a:gdLst/>
                                    <a:ahLst/>
                                    <a:cxnLst/>
                                    <a:rect l="0" t="0" r="r" b="b"/>
                                    <a:pathLst>
                                      <a:path w="2952" h="349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bg2"/>
                                  </a:solidFill>
                                  <a:ln w="0">
                                    <a:noFill/>
                                    <a:prstDash val="solid"/>
                                    <a:round/>
                                    <a:headEnd/>
                                    <a:tailEnd/>
                                  </a:ln>
                                </wps:spPr>
                                <wps:bodyPr/>
                              </wps:wsp>
                              <wps:wsp>
                                <wps:cNvPr id="477" name="Straight Connector 477"/>
                                <wps:cNvCnPr/>
                                <wps:spPr>
                                  <a:xfrm>
                                    <a:off x="693099" y="4161311"/>
                                    <a:ext cx="3701031" cy="0"/>
                                  </a:xfrm>
                                  <a:prstGeom prst="line">
                                    <a:avLst/>
                                  </a:prstGeom>
                                  <a:ln w="38100">
                                    <a:solidFill>
                                      <a:schemeClr val="bg2"/>
                                    </a:solidFill>
                                  </a:ln>
                                </wps:spPr>
                                <wps:style>
                                  <a:lnRef idx="1">
                                    <a:schemeClr val="accent1"/>
                                  </a:lnRef>
                                  <a:fillRef idx="0">
                                    <a:schemeClr val="accent1"/>
                                  </a:fillRef>
                                  <a:effectRef idx="0">
                                    <a:schemeClr val="accent1"/>
                                  </a:effectRef>
                                  <a:fontRef idx="minor">
                                    <a:schemeClr val="tx1"/>
                                  </a:fontRef>
                                </wps:style>
                                <wps:bodyPr/>
                              </wps:wsp>
                            </wpg:grpSp>
                          </wpg:grpSp>
                          <wps:wsp>
                            <wps:cNvPr id="478" name="Text Box 478" title="Title and subtitle"/>
                            <wps:cNvSpPr txBox="1"/>
                            <wps:spPr>
                              <a:xfrm>
                                <a:off x="3095625" y="3695700"/>
                                <a:ext cx="3900170" cy="3552825"/>
                              </a:xfrm>
                              <a:prstGeom prst="rect">
                                <a:avLst/>
                              </a:prstGeom>
                              <a:noFill/>
                              <a:ln w="6350">
                                <a:noFill/>
                              </a:ln>
                            </wps:spPr>
                            <wps:txbx>
                              <w:txbxContent>
                                <w:p w14:paraId="09920BC2" w14:textId="73142227" w:rsidR="00300D4A" w:rsidRDefault="00300D4A">
                                  <w:pPr>
                                    <w:pStyle w:val="NoSpacing"/>
                                    <w:spacing w:after="240" w:line="264" w:lineRule="auto"/>
                                    <w:rPr>
                                      <w:rFonts w:asciiTheme="majorHAnsi" w:hAnsiTheme="majorHAnsi"/>
                                      <w:color w:val="F1F4F4" w:themeColor="background2"/>
                                      <w:sz w:val="78"/>
                                      <w:szCs w:val="78"/>
                                    </w:rPr>
                                  </w:pPr>
                                </w:p>
                                <w:p w14:paraId="42D9BB10" w14:textId="3D17AD78" w:rsidR="00300D4A" w:rsidRDefault="00300D4A" w:rsidP="00300D4A">
                                  <w:pPr>
                                    <w:pStyle w:val="NoSpacing"/>
                                    <w:spacing w:line="264" w:lineRule="auto"/>
                                    <w:jc w:val="center"/>
                                    <w:rPr>
                                      <w:color w:val="F1F4F4" w:themeColor="background2"/>
                                      <w:spacing w:val="20"/>
                                      <w:sz w:val="40"/>
                                      <w:szCs w:val="40"/>
                                    </w:rPr>
                                  </w:pPr>
                                  <w:sdt>
                                    <w:sdtPr>
                                      <w:rPr>
                                        <w:color w:val="F1F4F4" w:themeColor="background2"/>
                                        <w:spacing w:val="20"/>
                                        <w:sz w:val="40"/>
                                        <w:szCs w:val="40"/>
                                      </w:rPr>
                                      <w:alias w:val="Subtitle"/>
                                      <w:tag w:val=""/>
                                      <w:id w:val="-1643572574"/>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r>
                                        <w:rPr>
                                          <w:color w:val="F1F4F4" w:themeColor="background2"/>
                                          <w:spacing w:val="20"/>
                                          <w:sz w:val="40"/>
                                          <w:szCs w:val="40"/>
                                        </w:rPr>
                                        <w:t xml:space="preserve">     </w:t>
                                      </w:r>
                                    </w:sdtContent>
                                  </w:sdt>
                                  <w:r>
                                    <w:rPr>
                                      <w:color w:val="F1F4F4" w:themeColor="background2"/>
                                      <w:spacing w:val="20"/>
                                      <w:sz w:val="40"/>
                                      <w:szCs w:val="40"/>
                                    </w:rPr>
                                    <w:t>CAR RENTAL FLEET MANAGER</w:t>
                                  </w:r>
                                </w:p>
                                <w:p w14:paraId="0C9DDCC0" w14:textId="5DD296AE" w:rsidR="00300D4A" w:rsidRDefault="00300D4A" w:rsidP="00300D4A">
                                  <w:pPr>
                                    <w:pStyle w:val="NoSpacing"/>
                                    <w:spacing w:line="264" w:lineRule="auto"/>
                                    <w:jc w:val="center"/>
                                    <w:rPr>
                                      <w:color w:val="F1F4F4" w:themeColor="background2"/>
                                      <w:spacing w:val="20"/>
                                      <w:sz w:val="40"/>
                                      <w:szCs w:val="40"/>
                                    </w:rPr>
                                  </w:pPr>
                                  <w:r>
                                    <w:rPr>
                                      <w:color w:val="F1F4F4" w:themeColor="background2"/>
                                      <w:spacing w:val="20"/>
                                      <w:sz w:val="40"/>
                                      <w:szCs w:val="40"/>
                                    </w:rPr>
                                    <w:t>JAVA PROJECT</w:t>
                                  </w:r>
                                </w:p>
                                <w:p w14:paraId="523EC353" w14:textId="77777777" w:rsidR="00300D4A" w:rsidRDefault="00300D4A" w:rsidP="00300D4A">
                                  <w:pPr>
                                    <w:pStyle w:val="NoSpacing"/>
                                    <w:spacing w:line="264" w:lineRule="auto"/>
                                    <w:jc w:val="center"/>
                                    <w:rPr>
                                      <w:color w:val="F1F4F4" w:themeColor="background2"/>
                                      <w:spacing w:val="20"/>
                                      <w:sz w:val="40"/>
                                      <w:szCs w:val="40"/>
                                    </w:rPr>
                                  </w:pPr>
                                </w:p>
                                <w:p w14:paraId="3FF86163" w14:textId="715859C8" w:rsidR="00300D4A" w:rsidRDefault="00A06AB6" w:rsidP="00300D4A">
                                  <w:pPr>
                                    <w:pStyle w:val="NoSpacing"/>
                                    <w:spacing w:line="264" w:lineRule="auto"/>
                                    <w:rPr>
                                      <w:color w:val="F1F4F4" w:themeColor="background2"/>
                                      <w:spacing w:val="20"/>
                                      <w:sz w:val="40"/>
                                      <w:szCs w:val="40"/>
                                    </w:rPr>
                                  </w:pPr>
                                  <w:r>
                                    <w:rPr>
                                      <w:color w:val="F1F4F4" w:themeColor="background2"/>
                                      <w:spacing w:val="20"/>
                                      <w:sz w:val="40"/>
                                      <w:szCs w:val="40"/>
                                    </w:rPr>
                                    <w:t>K. HARINI</w:t>
                                  </w:r>
                                  <w:r w:rsidR="00300D4A">
                                    <w:rPr>
                                      <w:color w:val="F1F4F4" w:themeColor="background2"/>
                                      <w:spacing w:val="20"/>
                                      <w:sz w:val="40"/>
                                      <w:szCs w:val="40"/>
                                    </w:rPr>
                                    <w:br/>
                                    <w:t>2620030026</w:t>
                                  </w:r>
                                </w:p>
                                <w:p w14:paraId="74C0D155" w14:textId="7469453D" w:rsidR="00300D4A" w:rsidRDefault="00300D4A" w:rsidP="00300D4A">
                                  <w:pPr>
                                    <w:pStyle w:val="NoSpacing"/>
                                    <w:spacing w:line="264" w:lineRule="auto"/>
                                    <w:rPr>
                                      <w:color w:val="F1F4F4" w:themeColor="background2"/>
                                      <w:spacing w:val="20"/>
                                      <w:sz w:val="40"/>
                                      <w:szCs w:val="40"/>
                                    </w:rPr>
                                  </w:pPr>
                                  <w:r>
                                    <w:rPr>
                                      <w:color w:val="F1F4F4" w:themeColor="background2"/>
                                      <w:spacing w:val="20"/>
                                      <w:sz w:val="40"/>
                                      <w:szCs w:val="40"/>
                                    </w:rPr>
                                    <w:t>SECTION - 13</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AB7FB3F" id="Group 133" o:spid="_x0000_s1026" alt="Title: Cover page feather background with text block" style="position:absolute;margin-left:9.2pt;margin-top:42.7pt;width:577.45pt;height:756pt;z-index:251659264;mso-position-horizontal-relative:page;mso-position-vertical-relative:page;mso-width-relative:margin" coordsize="73334,9601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H+f3twQAMAAIAw6P1Tm8MN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">
                    <v:group id="Group 472" o:spid="_x0000_s1027" style="position:absolute;width:73334;height:96012" coordsize="73329,960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 o:spid="_x0000_s1028" type="#_x0000_t75" style="position:absolute;width:73329;height:960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">
                        <v:imagedata r:id="rId8" o:title="" croptop="16380f" cropbottom="13257f" cropleft="15439f" cropright="16174f"/>
                      </v:shape>
                      <v:group id="Group 8" o:spid="_x0000_s1029" style="position:absolute;left:24574;top:31242;width:48752;height:59229" coordsize="48752,592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">
                        <v:shape id="Freeform 475" o:spid="_x0000_s1030" style="position:absolute;width:48752;height:59229;visibility:visible;mso-wrap-style:square;v-text-anchor:top" coordsize="3071,37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" path="m199,l3071,r,3731l199,3731r-35,-3l130,3719,98,3704,71,3683,46,3660,27,3631,12,3601,3,3567,,3531,,199,3,164r9,-34l27,98,46,71,71,46,98,27,130,12,164,2,199,xe" fillcolor="#3e585b [2404]" stroked="f" strokeweight="0">
                          <v:path arrowok="t"/>
                        </v:shape>
                        <v:shape id="Freeform 476" o:spid="_x0000_s1031" style="position:absolute;left:1851;top:1942;width:46863;height:55435;visibility:visible;mso-wrap-style:square;v-text-anchor:top" coordsize="2952,3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" path="m79,l2952,r,25l79,25,62,27,48,35,35,47,26,63,24,80r,3331l26,3429r9,15l48,3457r14,9l79,3468r2872,l2951,3492r-2872,l59,3489r-19,-8l23,3469,11,3452,3,3433,,3411,,80,3,60,11,41,23,24,40,11,59,4,79,xe" fillcolor="#f1f4f4 [3214]" stroked="f" strokeweight="0">
                          <v:path arrowok="t"/>
                        </v:shape>
                        <v:line id="Straight Connector 477" o:spid="_x0000_s1032" style="position:absolute;visibility:visible;mso-wrap-style:square" from="6930,41613" to="43941,416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" strokecolor="#f1f4f4 [3214]" strokeweight="3pt">
                          <v:stroke joinstyle="miter"/>
                        </v:line>
                      </v:group>
                    </v:group>
                    <v:shapetype id="_x0000_t202" coordsize="21600,21600" o:spt="202" path="m,l,21600r21600,l21600,xe">
                      <v:stroke joinstyle="miter"/>
                      <v:path gradientshapeok="t" o:connecttype="rect"/>
                    </v:shapetype>
                    <v:shape id="Text Box 478" o:spid="_x0000_s1033" type="#_x0000_t202" style="position:absolute;left:30956;top:36957;width:39001;height:355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" filled="f" stroked="f" strokeweight=".5pt">
                      <v:textbox inset="3.6pt,,3.6pt">
                        <w:txbxContent>
                          <w:p w14:paraId="09920BC2" w14:textId="73142227" w:rsidR="00300D4A" w:rsidRDefault="00300D4A">
                            <w:pPr>
                              <w:pStyle w:val="NoSpacing"/>
                              <w:spacing w:after="240" w:line="264" w:lineRule="auto"/>
                              <w:rPr>
                                <w:rFonts w:asciiTheme="majorHAnsi" w:hAnsiTheme="majorHAnsi"/>
                                <w:color w:val="F1F4F4" w:themeColor="background2"/>
                                <w:sz w:val="78"/>
                                <w:szCs w:val="78"/>
                              </w:rPr>
                            </w:pPr>
                          </w:p>
                          <w:p w14:paraId="42D9BB10" w14:textId="3D17AD78" w:rsidR="00300D4A" w:rsidRDefault="00300D4A" w:rsidP="00300D4A">
                            <w:pPr>
                              <w:pStyle w:val="NoSpacing"/>
                              <w:spacing w:line="264" w:lineRule="auto"/>
                              <w:jc w:val="center"/>
                              <w:rPr>
                                <w:color w:val="F1F4F4" w:themeColor="background2"/>
                                <w:spacing w:val="20"/>
                                <w:sz w:val="40"/>
                                <w:szCs w:val="40"/>
                              </w:rPr>
                            </w:pPr>
                            <w:sdt>
                              <w:sdtPr>
                                <w:rPr>
                                  <w:color w:val="F1F4F4" w:themeColor="background2"/>
                                  <w:spacing w:val="20"/>
                                  <w:sz w:val="40"/>
                                  <w:szCs w:val="40"/>
                                </w:rPr>
                                <w:alias w:val="Subtitle"/>
                                <w:tag w:val=""/>
                                <w:id w:val="-1643572574"/>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r>
                                  <w:rPr>
                                    <w:color w:val="F1F4F4" w:themeColor="background2"/>
                                    <w:spacing w:val="20"/>
                                    <w:sz w:val="40"/>
                                    <w:szCs w:val="40"/>
                                  </w:rPr>
                                  <w:t xml:space="preserve">     </w:t>
                                </w:r>
                              </w:sdtContent>
                            </w:sdt>
                            <w:r>
                              <w:rPr>
                                <w:color w:val="F1F4F4" w:themeColor="background2"/>
                                <w:spacing w:val="20"/>
                                <w:sz w:val="40"/>
                                <w:szCs w:val="40"/>
                              </w:rPr>
                              <w:t>CAR RENTAL FLEET MANAGER</w:t>
                            </w:r>
                          </w:p>
                          <w:p w14:paraId="0C9DDCC0" w14:textId="5DD296AE" w:rsidR="00300D4A" w:rsidRDefault="00300D4A" w:rsidP="00300D4A">
                            <w:pPr>
                              <w:pStyle w:val="NoSpacing"/>
                              <w:spacing w:line="264" w:lineRule="auto"/>
                              <w:jc w:val="center"/>
                              <w:rPr>
                                <w:color w:val="F1F4F4" w:themeColor="background2"/>
                                <w:spacing w:val="20"/>
                                <w:sz w:val="40"/>
                                <w:szCs w:val="40"/>
                              </w:rPr>
                            </w:pPr>
                            <w:r>
                              <w:rPr>
                                <w:color w:val="F1F4F4" w:themeColor="background2"/>
                                <w:spacing w:val="20"/>
                                <w:sz w:val="40"/>
                                <w:szCs w:val="40"/>
                              </w:rPr>
                              <w:t>JAVA PROJECT</w:t>
                            </w:r>
                          </w:p>
                          <w:p w14:paraId="523EC353" w14:textId="77777777" w:rsidR="00300D4A" w:rsidRDefault="00300D4A" w:rsidP="00300D4A">
                            <w:pPr>
                              <w:pStyle w:val="NoSpacing"/>
                              <w:spacing w:line="264" w:lineRule="auto"/>
                              <w:jc w:val="center"/>
                              <w:rPr>
                                <w:color w:val="F1F4F4" w:themeColor="background2"/>
                                <w:spacing w:val="20"/>
                                <w:sz w:val="40"/>
                                <w:szCs w:val="40"/>
                              </w:rPr>
                            </w:pPr>
                          </w:p>
                          <w:p w14:paraId="3FF86163" w14:textId="715859C8" w:rsidR="00300D4A" w:rsidRDefault="00A06AB6" w:rsidP="00300D4A">
                            <w:pPr>
                              <w:pStyle w:val="NoSpacing"/>
                              <w:spacing w:line="264" w:lineRule="auto"/>
                              <w:rPr>
                                <w:color w:val="F1F4F4" w:themeColor="background2"/>
                                <w:spacing w:val="20"/>
                                <w:sz w:val="40"/>
                                <w:szCs w:val="40"/>
                              </w:rPr>
                            </w:pPr>
                            <w:r>
                              <w:rPr>
                                <w:color w:val="F1F4F4" w:themeColor="background2"/>
                                <w:spacing w:val="20"/>
                                <w:sz w:val="40"/>
                                <w:szCs w:val="40"/>
                              </w:rPr>
                              <w:t>K. HARINI</w:t>
                            </w:r>
                            <w:r w:rsidR="00300D4A">
                              <w:rPr>
                                <w:color w:val="F1F4F4" w:themeColor="background2"/>
                                <w:spacing w:val="20"/>
                                <w:sz w:val="40"/>
                                <w:szCs w:val="40"/>
                              </w:rPr>
                              <w:br/>
                              <w:t>2620030026</w:t>
                            </w:r>
                          </w:p>
                          <w:p w14:paraId="74C0D155" w14:textId="7469453D" w:rsidR="00300D4A" w:rsidRDefault="00300D4A" w:rsidP="00300D4A">
                            <w:pPr>
                              <w:pStyle w:val="NoSpacing"/>
                              <w:spacing w:line="264" w:lineRule="auto"/>
                              <w:rPr>
                                <w:color w:val="F1F4F4" w:themeColor="background2"/>
                                <w:spacing w:val="20"/>
                                <w:sz w:val="40"/>
                                <w:szCs w:val="40"/>
                              </w:rPr>
                            </w:pPr>
                            <w:r>
                              <w:rPr>
                                <w:color w:val="F1F4F4" w:themeColor="background2"/>
                                <w:spacing w:val="20"/>
                                <w:sz w:val="40"/>
                                <w:szCs w:val="40"/>
                              </w:rPr>
                              <w:t>SECTION - 13</w:t>
                            </w:r>
                          </w:p>
                        </w:txbxContent>
                      </v:textbox>
                    </v:shape>
                    <w10:wrap anchorx="page" anchory="page"/>
                  </v:group>
                </w:pict>
              </mc:Fallback>
            </mc:AlternateContent>
          </w:r>
        </w:p>
        <w:p w14:paraId="553863D4" w14:textId="1B0C1784" w:rsidR="00300D4A" w:rsidRDefault="00300D4A">
          <w:pPr>
            <w:spacing w:after="240" w:line="312" w:lineRule="auto"/>
            <w:rPr>
              <w:rFonts w:asciiTheme="majorHAnsi" w:eastAsiaTheme="majorEastAsia" w:hAnsiTheme="majorHAnsi" w:cstheme="majorBidi"/>
              <w:caps/>
              <w:color w:val="53777A" w:themeColor="accent1"/>
              <w:sz w:val="72"/>
              <w:szCs w:val="72"/>
              <w:lang w:val="en-US" w:eastAsia="zh-CN"/>
            </w:rPr>
          </w:pPr>
          <w:r>
            <w:rPr>
              <w:rFonts w:asciiTheme="majorHAnsi" w:eastAsiaTheme="majorEastAsia" w:hAnsiTheme="majorHAnsi" w:cstheme="majorBidi"/>
              <w:caps/>
              <w:color w:val="53777A" w:themeColor="accent1"/>
              <w:sz w:val="72"/>
              <w:szCs w:val="72"/>
              <w:lang w:val="en-US" w:eastAsia="zh-CN"/>
            </w:rPr>
            <w:br w:type="page"/>
          </w:r>
        </w:p>
      </w:sdtContent>
    </w:sdt>
    <w:p w14:paraId="55752179" w14:textId="77777777" w:rsidR="00374B52" w:rsidRDefault="00374B52" w:rsidP="00D079FC">
      <w:pPr>
        <w:pStyle w:val="Subtitle"/>
        <w:jc w:val="both"/>
      </w:pPr>
    </w:p>
    <w:p w14:paraId="66642FD0" w14:textId="1258211A" w:rsidR="00374B52" w:rsidRDefault="003469C9" w:rsidP="00D079FC">
      <w:pPr>
        <w:pStyle w:val="Title"/>
        <w:jc w:val="both"/>
      </w:pPr>
      <w:r>
        <w:t>CAR RENTAL FLEET MANAGER</w:t>
      </w:r>
    </w:p>
    <w:p w14:paraId="2C8B3061" w14:textId="20EDEEFF" w:rsidR="00374B52" w:rsidRDefault="00374B52" w:rsidP="00D079FC">
      <w:pPr>
        <w:pStyle w:val="Author"/>
        <w:jc w:val="both"/>
      </w:pPr>
    </w:p>
    <w:p w14:paraId="72CBCFB4" w14:textId="2B3D4BDC" w:rsidR="00374B52" w:rsidRDefault="003469C9" w:rsidP="00D079FC">
      <w:pPr>
        <w:jc w:val="both"/>
      </w:pPr>
      <w:r>
        <w:rPr>
          <w:noProof/>
        </w:rPr>
        <w:drawing>
          <wp:inline distT="0" distB="0" distL="0" distR="0" wp14:anchorId="69940A8A" wp14:editId="743FA47F">
            <wp:extent cx="6071483" cy="6007395"/>
            <wp:effectExtent l="0" t="0" r="0" b="0"/>
            <wp:docPr id="175827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71314" name="Picture 1758271314"/>
                    <pic:cNvPicPr/>
                  </pic:nvPicPr>
                  <pic:blipFill>
                    <a:blip r:embed="rId9">
                      <a:extLst>
                        <a:ext uri="{28A0092B-C50C-407E-A947-70E740481C1C}">
                          <a14:useLocalDpi xmlns:a14="http://schemas.microsoft.com/office/drawing/2010/main" val="0"/>
                        </a:ext>
                      </a:extLst>
                    </a:blip>
                    <a:stretch>
                      <a:fillRect/>
                    </a:stretch>
                  </pic:blipFill>
                  <pic:spPr>
                    <a:xfrm>
                      <a:off x="0" y="0"/>
                      <a:ext cx="6090494" cy="6026205"/>
                    </a:xfrm>
                    <a:prstGeom prst="rect">
                      <a:avLst/>
                    </a:prstGeom>
                  </pic:spPr>
                </pic:pic>
              </a:graphicData>
            </a:graphic>
          </wp:inline>
        </w:drawing>
      </w:r>
    </w:p>
    <w:p w14:paraId="0FEC1DC3" w14:textId="0BC9A9E0" w:rsidR="00374B52" w:rsidRDefault="003469C9" w:rsidP="00D079FC">
      <w:pPr>
        <w:pStyle w:val="Heading1"/>
        <w:jc w:val="both"/>
      </w:pPr>
      <w:r>
        <w:lastRenderedPageBreak/>
        <w:t>ABSTRACT</w:t>
      </w:r>
    </w:p>
    <w:p w14:paraId="60D1A56E" w14:textId="6B1571B7" w:rsidR="003469C9" w:rsidRPr="003469C9" w:rsidRDefault="003469C9" w:rsidP="00D079FC">
      <w:pPr>
        <w:spacing w:before="100" w:beforeAutospacing="1" w:after="100" w:afterAutospacing="1"/>
        <w:jc w:val="both"/>
        <w:rPr>
          <w:rFonts w:ascii="Adelle Sans Devanagari" w:hAnsi="Adelle Sans Devanagari" w:cs="Adelle Sans Devanagari"/>
          <w:color w:val="2B2D38"/>
          <w:sz w:val="28"/>
          <w:szCs w:val="28"/>
        </w:rPr>
      </w:pPr>
      <w:r w:rsidRPr="003469C9">
        <w:rPr>
          <w:rFonts w:ascii="Adelle Sans Devanagari" w:hAnsi="Adelle Sans Devanagari" w:cs="Adelle Sans Devanagari" w:hint="cs"/>
          <w:color w:val="2B2D38"/>
          <w:sz w:val="28"/>
          <w:szCs w:val="28"/>
        </w:rPr>
        <w:t xml:space="preserve">The Car Rental Fleet Manager is a Java-based application </w:t>
      </w:r>
      <w:r>
        <w:rPr>
          <w:rFonts w:ascii="Adelle Sans Devanagari" w:hAnsi="Adelle Sans Devanagari" w:cs="Adelle Sans Devanagari"/>
          <w:color w:val="2B2D38"/>
          <w:sz w:val="28"/>
          <w:szCs w:val="28"/>
        </w:rPr>
        <w:t xml:space="preserve">developed </w:t>
      </w:r>
      <w:r w:rsidRPr="003469C9">
        <w:rPr>
          <w:rFonts w:ascii="Adelle Sans Devanagari" w:hAnsi="Adelle Sans Devanagari" w:cs="Adelle Sans Devanagari" w:hint="cs"/>
          <w:color w:val="2B2D38"/>
          <w:sz w:val="28"/>
          <w:szCs w:val="28"/>
        </w:rPr>
        <w:t>to handle the tasks of a car rental business. The system keeps track of details about cars, people who rent them how long they are rented how many miles are driven how much fuel is used, the cost of renting and when cars need maintenance.</w:t>
      </w:r>
    </w:p>
    <w:p w14:paraId="65C45808" w14:textId="77777777" w:rsidR="003469C9" w:rsidRPr="003469C9" w:rsidRDefault="003469C9" w:rsidP="00D079FC">
      <w:pPr>
        <w:spacing w:before="150" w:after="100" w:afterAutospacing="1"/>
        <w:jc w:val="both"/>
        <w:rPr>
          <w:rFonts w:ascii="Adelle Sans Devanagari" w:hAnsi="Adelle Sans Devanagari" w:cs="Adelle Sans Devanagari"/>
          <w:color w:val="2B2D38"/>
          <w:sz w:val="28"/>
          <w:szCs w:val="28"/>
        </w:rPr>
      </w:pPr>
      <w:r w:rsidRPr="003469C9">
        <w:rPr>
          <w:rFonts w:ascii="Adelle Sans Devanagari" w:hAnsi="Adelle Sans Devanagari" w:cs="Adelle Sans Devanagari" w:hint="cs"/>
          <w:color w:val="2B2D38"/>
          <w:sz w:val="28"/>
          <w:szCs w:val="28"/>
        </w:rPr>
        <w:t>The project is built step by step using the Java programming ideas taught in each Course Outcome. CO1 sets up the structure of the project. CO2 adds choices and repeated actions using control-flow statements. CO3 makes the system better, by using functions, recursion and arrays.</w:t>
      </w:r>
    </w:p>
    <w:p w14:paraId="38721A66" w14:textId="77777777" w:rsidR="003469C9" w:rsidRPr="003469C9" w:rsidRDefault="003469C9" w:rsidP="00D079FC">
      <w:pPr>
        <w:spacing w:before="150" w:after="100" w:afterAutospacing="1"/>
        <w:jc w:val="both"/>
        <w:rPr>
          <w:rFonts w:ascii="Adelle Sans Devanagari" w:hAnsi="Adelle Sans Devanagari" w:cs="Adelle Sans Devanagari"/>
          <w:color w:val="2B2D38"/>
          <w:sz w:val="28"/>
          <w:szCs w:val="28"/>
        </w:rPr>
      </w:pPr>
      <w:r w:rsidRPr="003469C9">
        <w:rPr>
          <w:rFonts w:ascii="Adelle Sans Devanagari" w:hAnsi="Adelle Sans Devanagari" w:cs="Adelle Sans Devanagari" w:hint="cs"/>
          <w:color w:val="2B2D38"/>
          <w:sz w:val="28"/>
          <w:szCs w:val="28"/>
        </w:rPr>
        <w:t xml:space="preserve">This project shows how a real-life problem can be turned into </w:t>
      </w:r>
      <w:proofErr w:type="spellStart"/>
      <w:r w:rsidRPr="003469C9">
        <w:rPr>
          <w:rFonts w:ascii="Adelle Sans Devanagari" w:hAnsi="Adelle Sans Devanagari" w:cs="Adelle Sans Devanagari" w:hint="cs"/>
          <w:color w:val="2B2D38"/>
          <w:sz w:val="28"/>
          <w:szCs w:val="28"/>
        </w:rPr>
        <w:t>a</w:t>
      </w:r>
      <w:proofErr w:type="spellEnd"/>
      <w:r w:rsidRPr="003469C9">
        <w:rPr>
          <w:rFonts w:ascii="Adelle Sans Devanagari" w:hAnsi="Adelle Sans Devanagari" w:cs="Adelle Sans Devanagari" w:hint="cs"/>
          <w:color w:val="2B2D38"/>
          <w:sz w:val="28"/>
          <w:szCs w:val="28"/>
        </w:rPr>
        <w:t xml:space="preserve"> organized Java application one step at a time.</w:t>
      </w:r>
    </w:p>
    <w:p w14:paraId="27FB9BEF" w14:textId="2D38F834" w:rsidR="00374B52" w:rsidRDefault="003469C9" w:rsidP="00D079FC">
      <w:pPr>
        <w:pStyle w:val="Heading2"/>
        <w:jc w:val="both"/>
        <w:rPr>
          <w:sz w:val="42"/>
          <w:szCs w:val="42"/>
        </w:rPr>
      </w:pPr>
      <w:r w:rsidRPr="003469C9">
        <w:rPr>
          <w:sz w:val="42"/>
          <w:szCs w:val="42"/>
        </w:rPr>
        <w:t>ADVANTAGES</w:t>
      </w:r>
    </w:p>
    <w:p w14:paraId="5C52D638" w14:textId="50CFF0CD" w:rsidR="00DC039F" w:rsidRPr="00DC039F" w:rsidRDefault="00DC039F" w:rsidP="00D079FC">
      <w:pPr>
        <w:pStyle w:val="ListParagraph"/>
        <w:numPr>
          <w:ilvl w:val="0"/>
          <w:numId w:val="17"/>
        </w:numPr>
        <w:jc w:val="both"/>
        <w:rPr>
          <w:rFonts w:ascii="Adelle Sans Devanagari" w:hAnsi="Adelle Sans Devanagari" w:cs="Adelle Sans Devanagari"/>
          <w:sz w:val="28"/>
          <w:szCs w:val="28"/>
        </w:rPr>
      </w:pPr>
      <w:r w:rsidRPr="00DC039F">
        <w:rPr>
          <w:rFonts w:ascii="Adelle Sans Devanagari" w:hAnsi="Adelle Sans Devanagari" w:cs="Adelle Sans Devanagari" w:hint="cs"/>
          <w:sz w:val="28"/>
          <w:szCs w:val="28"/>
        </w:rPr>
        <w:t xml:space="preserve">Helps manage car rental information systematically. </w:t>
      </w:r>
    </w:p>
    <w:p w14:paraId="70F0F8BC" w14:textId="271BF822" w:rsidR="00DC039F" w:rsidRPr="00DC039F" w:rsidRDefault="00DC039F" w:rsidP="00D079FC">
      <w:pPr>
        <w:pStyle w:val="ListParagraph"/>
        <w:numPr>
          <w:ilvl w:val="0"/>
          <w:numId w:val="17"/>
        </w:numPr>
        <w:jc w:val="both"/>
        <w:rPr>
          <w:rFonts w:ascii="Adelle Sans Devanagari" w:hAnsi="Adelle Sans Devanagari" w:cs="Adelle Sans Devanagari"/>
          <w:sz w:val="28"/>
          <w:szCs w:val="28"/>
        </w:rPr>
      </w:pPr>
      <w:r w:rsidRPr="00DC039F">
        <w:rPr>
          <w:rFonts w:ascii="Adelle Sans Devanagari" w:hAnsi="Adelle Sans Devanagari" w:cs="Adelle Sans Devanagari" w:hint="cs"/>
          <w:sz w:val="28"/>
          <w:szCs w:val="28"/>
        </w:rPr>
        <w:t xml:space="preserve">Reduces manual calculation of rental charges. </w:t>
      </w:r>
    </w:p>
    <w:p w14:paraId="67832EB1" w14:textId="7A4764B4" w:rsidR="00DC039F" w:rsidRPr="00DC039F" w:rsidRDefault="00DC039F" w:rsidP="00D079FC">
      <w:pPr>
        <w:pStyle w:val="ListParagraph"/>
        <w:numPr>
          <w:ilvl w:val="0"/>
          <w:numId w:val="17"/>
        </w:numPr>
        <w:jc w:val="both"/>
        <w:rPr>
          <w:rFonts w:ascii="Adelle Sans Devanagari" w:hAnsi="Adelle Sans Devanagari" w:cs="Adelle Sans Devanagari"/>
          <w:sz w:val="28"/>
          <w:szCs w:val="28"/>
        </w:rPr>
      </w:pPr>
      <w:r w:rsidRPr="00DC039F">
        <w:rPr>
          <w:rFonts w:ascii="Adelle Sans Devanagari" w:hAnsi="Adelle Sans Devanagari" w:cs="Adelle Sans Devanagari" w:hint="cs"/>
          <w:sz w:val="28"/>
          <w:szCs w:val="28"/>
        </w:rPr>
        <w:t xml:space="preserve">Maintains vehicle and customer details. </w:t>
      </w:r>
    </w:p>
    <w:p w14:paraId="2EA339CF" w14:textId="5B01426A" w:rsidR="00DC039F" w:rsidRPr="00DC039F" w:rsidRDefault="00DC039F" w:rsidP="00D079FC">
      <w:pPr>
        <w:pStyle w:val="ListParagraph"/>
        <w:numPr>
          <w:ilvl w:val="0"/>
          <w:numId w:val="17"/>
        </w:numPr>
        <w:jc w:val="both"/>
        <w:rPr>
          <w:rFonts w:ascii="Adelle Sans Devanagari" w:hAnsi="Adelle Sans Devanagari" w:cs="Adelle Sans Devanagari"/>
          <w:sz w:val="28"/>
          <w:szCs w:val="28"/>
        </w:rPr>
      </w:pPr>
      <w:r w:rsidRPr="00DC039F">
        <w:rPr>
          <w:rFonts w:ascii="Adelle Sans Devanagari" w:hAnsi="Adelle Sans Devanagari" w:cs="Adelle Sans Devanagari" w:hint="cs"/>
          <w:sz w:val="28"/>
          <w:szCs w:val="28"/>
        </w:rPr>
        <w:t xml:space="preserve">Calculates rental charges based on rental duration and mileage. </w:t>
      </w:r>
    </w:p>
    <w:p w14:paraId="46ED7731" w14:textId="1B4D82D2" w:rsidR="00DC039F" w:rsidRPr="00DC039F" w:rsidRDefault="00DC039F" w:rsidP="00D079FC">
      <w:pPr>
        <w:pStyle w:val="ListParagraph"/>
        <w:numPr>
          <w:ilvl w:val="0"/>
          <w:numId w:val="17"/>
        </w:numPr>
        <w:jc w:val="both"/>
        <w:rPr>
          <w:rFonts w:ascii="Adelle Sans Devanagari" w:hAnsi="Adelle Sans Devanagari" w:cs="Adelle Sans Devanagari"/>
          <w:sz w:val="28"/>
          <w:szCs w:val="28"/>
        </w:rPr>
      </w:pPr>
      <w:r w:rsidRPr="00DC039F">
        <w:rPr>
          <w:rFonts w:ascii="Adelle Sans Devanagari" w:hAnsi="Adelle Sans Devanagari" w:cs="Adelle Sans Devanagari" w:hint="cs"/>
          <w:sz w:val="28"/>
          <w:szCs w:val="28"/>
        </w:rPr>
        <w:t xml:space="preserve">Checks vehicle availability. </w:t>
      </w:r>
    </w:p>
    <w:p w14:paraId="1F026719" w14:textId="771D09C7" w:rsidR="00DC039F" w:rsidRPr="00DC039F" w:rsidRDefault="00DC039F" w:rsidP="00D079FC">
      <w:pPr>
        <w:pStyle w:val="ListParagraph"/>
        <w:numPr>
          <w:ilvl w:val="0"/>
          <w:numId w:val="17"/>
        </w:numPr>
        <w:jc w:val="both"/>
        <w:rPr>
          <w:rFonts w:ascii="Adelle Sans Devanagari" w:hAnsi="Adelle Sans Devanagari" w:cs="Adelle Sans Devanagari"/>
          <w:sz w:val="28"/>
          <w:szCs w:val="28"/>
        </w:rPr>
      </w:pPr>
      <w:r w:rsidRPr="00DC039F">
        <w:rPr>
          <w:rFonts w:ascii="Adelle Sans Devanagari" w:hAnsi="Adelle Sans Devanagari" w:cs="Adelle Sans Devanagari" w:hint="cs"/>
          <w:sz w:val="28"/>
          <w:szCs w:val="28"/>
        </w:rPr>
        <w:t xml:space="preserve">Helps identify vehicles requiring service. </w:t>
      </w:r>
    </w:p>
    <w:p w14:paraId="3A39EAD2" w14:textId="19E4710D" w:rsidR="00DC039F" w:rsidRPr="00DC039F" w:rsidRDefault="00DC039F" w:rsidP="00D079FC">
      <w:pPr>
        <w:pStyle w:val="ListParagraph"/>
        <w:numPr>
          <w:ilvl w:val="0"/>
          <w:numId w:val="17"/>
        </w:numPr>
        <w:jc w:val="both"/>
        <w:rPr>
          <w:rFonts w:ascii="Adelle Sans Devanagari" w:hAnsi="Adelle Sans Devanagari" w:cs="Adelle Sans Devanagari"/>
          <w:sz w:val="28"/>
          <w:szCs w:val="28"/>
        </w:rPr>
      </w:pPr>
      <w:r w:rsidRPr="00DC039F">
        <w:rPr>
          <w:rFonts w:ascii="Adelle Sans Devanagari" w:hAnsi="Adelle Sans Devanagari" w:cs="Adelle Sans Devanagari" w:hint="cs"/>
          <w:sz w:val="28"/>
          <w:szCs w:val="28"/>
        </w:rPr>
        <w:t xml:space="preserve">Makes repeated rental operations easier to manage. </w:t>
      </w:r>
    </w:p>
    <w:p w14:paraId="5AF251BB" w14:textId="7026AF90" w:rsidR="00DC039F" w:rsidRPr="00DC039F" w:rsidRDefault="00DC039F" w:rsidP="00D079FC">
      <w:pPr>
        <w:pStyle w:val="ListParagraph"/>
        <w:numPr>
          <w:ilvl w:val="0"/>
          <w:numId w:val="17"/>
        </w:numPr>
        <w:jc w:val="both"/>
        <w:rPr>
          <w:rFonts w:ascii="Adelle Sans Devanagari" w:hAnsi="Adelle Sans Devanagari" w:cs="Adelle Sans Devanagari"/>
          <w:sz w:val="28"/>
          <w:szCs w:val="28"/>
        </w:rPr>
      </w:pPr>
      <w:r w:rsidRPr="00DC039F">
        <w:rPr>
          <w:rFonts w:ascii="Adelle Sans Devanagari" w:hAnsi="Adelle Sans Devanagari" w:cs="Adelle Sans Devanagari" w:hint="cs"/>
          <w:sz w:val="28"/>
          <w:szCs w:val="28"/>
        </w:rPr>
        <w:t xml:space="preserve">Demonstrates practical application of Java programming concepts. </w:t>
      </w:r>
    </w:p>
    <w:p w14:paraId="717E441B" w14:textId="5B88C663" w:rsidR="00DC039F" w:rsidRPr="00DC039F" w:rsidRDefault="00DC039F" w:rsidP="00D079FC">
      <w:pPr>
        <w:pStyle w:val="ListParagraph"/>
        <w:numPr>
          <w:ilvl w:val="0"/>
          <w:numId w:val="17"/>
        </w:numPr>
        <w:jc w:val="both"/>
        <w:rPr>
          <w:rFonts w:ascii="Adelle Sans Devanagari" w:hAnsi="Adelle Sans Devanagari" w:cs="Adelle Sans Devanagari"/>
          <w:sz w:val="28"/>
          <w:szCs w:val="28"/>
        </w:rPr>
      </w:pPr>
      <w:r w:rsidRPr="00DC039F">
        <w:rPr>
          <w:rFonts w:ascii="Adelle Sans Devanagari" w:hAnsi="Adelle Sans Devanagari" w:cs="Adelle Sans Devanagari" w:hint="cs"/>
          <w:sz w:val="28"/>
          <w:szCs w:val="28"/>
        </w:rPr>
        <w:t>Can be extended with additional features in the future</w:t>
      </w:r>
    </w:p>
    <w:p w14:paraId="13BAD9C9" w14:textId="77777777" w:rsidR="003469C9" w:rsidRDefault="003469C9" w:rsidP="00D079FC">
      <w:pPr>
        <w:jc w:val="both"/>
      </w:pPr>
    </w:p>
    <w:p w14:paraId="2F23E096" w14:textId="582DE6DF" w:rsidR="00DC039F" w:rsidRDefault="00360E6F" w:rsidP="00D079FC">
      <w:pPr>
        <w:pStyle w:val="Heading2"/>
        <w:jc w:val="both"/>
        <w:rPr>
          <w:sz w:val="42"/>
          <w:szCs w:val="42"/>
        </w:rPr>
      </w:pPr>
      <w:r>
        <w:rPr>
          <w:sz w:val="42"/>
          <w:szCs w:val="42"/>
        </w:rPr>
        <w:lastRenderedPageBreak/>
        <w:t xml:space="preserve">IMPLEMENTATION OF CODE </w:t>
      </w:r>
    </w:p>
    <w:p w14:paraId="0563192B" w14:textId="77777777" w:rsidR="006C171A" w:rsidRPr="006C171A" w:rsidRDefault="006C171A" w:rsidP="00D079FC">
      <w:pPr>
        <w:jc w:val="both"/>
      </w:pPr>
    </w:p>
    <w:p w14:paraId="35E737EE" w14:textId="68BFFD8B" w:rsidR="006C171A" w:rsidRPr="006C171A" w:rsidRDefault="006C171A" w:rsidP="00D079FC">
      <w:pPr>
        <w:jc w:val="both"/>
        <w:rPr>
          <w:b/>
          <w:bCs/>
          <w:sz w:val="32"/>
          <w:szCs w:val="32"/>
        </w:rPr>
      </w:pPr>
      <w:r w:rsidRPr="006C171A">
        <w:rPr>
          <w:b/>
          <w:bCs/>
          <w:sz w:val="32"/>
          <w:szCs w:val="32"/>
        </w:rPr>
        <w:t>CO-WISE IMPLEMENTATION</w:t>
      </w:r>
    </w:p>
    <w:p w14:paraId="54007D6A" w14:textId="77777777" w:rsidR="00DC039F" w:rsidRDefault="00DC039F" w:rsidP="00D079FC">
      <w:pPr>
        <w:jc w:val="both"/>
      </w:pPr>
    </w:p>
    <w:p w14:paraId="34B85F8E" w14:textId="767B8AD5" w:rsidR="00DC039F" w:rsidRDefault="006C171A" w:rsidP="00D079FC">
      <w:pPr>
        <w:jc w:val="both"/>
        <w:rPr>
          <w:rFonts w:ascii="Adelle Sans Devanagari" w:hAnsi="Adelle Sans Devanagari" w:cs="Adelle Sans Devanagari"/>
        </w:rPr>
      </w:pPr>
      <w:r w:rsidRPr="006C171A">
        <w:rPr>
          <w:rFonts w:ascii="Adelle Sans Devanagari" w:hAnsi="Adelle Sans Devanagari" w:cs="Adelle Sans Devanagari" w:hint="cs"/>
        </w:rPr>
        <w:t xml:space="preserve">In </w:t>
      </w:r>
      <w:r w:rsidRPr="002C3F43">
        <w:rPr>
          <w:rFonts w:ascii="Adelle Sans Devanagari" w:hAnsi="Adelle Sans Devanagari" w:cs="Adelle Sans Devanagari" w:hint="cs"/>
          <w:b/>
          <w:bCs/>
        </w:rPr>
        <w:t>CO1</w:t>
      </w:r>
      <w:r w:rsidRPr="006C171A">
        <w:rPr>
          <w:rFonts w:ascii="Adelle Sans Devanagari" w:hAnsi="Adelle Sans Devanagari" w:cs="Adelle Sans Devanagari" w:hint="cs"/>
        </w:rPr>
        <w:t xml:space="preserve">, we create the </w:t>
      </w:r>
      <w:r w:rsidRPr="002C3F43">
        <w:rPr>
          <w:rStyle w:val="Strong"/>
          <w:rFonts w:ascii="Adelle Sans Devanagari" w:hAnsi="Adelle Sans Devanagari" w:cs="Adelle Sans Devanagari" w:hint="cs"/>
          <w:b w:val="0"/>
          <w:bCs w:val="0"/>
        </w:rPr>
        <w:t>basic version</w:t>
      </w:r>
      <w:r w:rsidRPr="006C171A">
        <w:rPr>
          <w:rFonts w:ascii="Adelle Sans Devanagari" w:hAnsi="Adelle Sans Devanagari" w:cs="Adelle Sans Devanagari" w:hint="cs"/>
        </w:rPr>
        <w:t xml:space="preserve"> of the Car Rental Fleet Manager. It accepts one vehicle's rental details and calculates the total rental charge.</w:t>
      </w:r>
    </w:p>
    <w:p w14:paraId="5501986D" w14:textId="77777777" w:rsidR="006C171A" w:rsidRPr="006C171A" w:rsidRDefault="006C171A" w:rsidP="00D079FC">
      <w:pPr>
        <w:jc w:val="both"/>
        <w:rPr>
          <w:rFonts w:ascii="Adelle Sans Devanagari" w:hAnsi="Adelle Sans Devanagari" w:cs="Adelle Sans Devanagari"/>
        </w:rPr>
      </w:pPr>
    </w:p>
    <w:p w14:paraId="6BC775D6" w14:textId="2EAC131A" w:rsidR="00DC039F" w:rsidRPr="006C171A" w:rsidRDefault="006C171A" w:rsidP="00D079FC">
      <w:pPr>
        <w:jc w:val="both"/>
        <w:rPr>
          <w:b/>
          <w:bCs/>
          <w:sz w:val="28"/>
          <w:szCs w:val="28"/>
        </w:rPr>
      </w:pPr>
      <w:r w:rsidRPr="006C171A">
        <w:rPr>
          <w:b/>
          <w:bCs/>
          <w:sz w:val="28"/>
          <w:szCs w:val="28"/>
        </w:rPr>
        <w:t>CODE</w:t>
      </w:r>
    </w:p>
    <w:p w14:paraId="540FC252" w14:textId="77777777" w:rsidR="00DC039F" w:rsidRPr="002C3F43" w:rsidRDefault="00DC039F" w:rsidP="00D079FC">
      <w:pPr>
        <w:jc w:val="both"/>
        <w:rPr>
          <w:sz w:val="20"/>
          <w:szCs w:val="20"/>
        </w:rPr>
      </w:pPr>
    </w:p>
    <w:p w14:paraId="5923F2D2" w14:textId="7777777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import java.util.Scanner;</w:t>
      </w:r>
    </w:p>
    <w:p w14:paraId="25CCD20C" w14:textId="7777777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public class CarFleetManagerCO1 {</w:t>
      </w:r>
    </w:p>
    <w:p w14:paraId="2B61EEAE" w14:textId="3F052CB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public static void main(String[] args) {</w:t>
      </w:r>
    </w:p>
    <w:p w14:paraId="4F0580E0" w14:textId="7777777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Scanner sc = new Scanner(System.in);</w:t>
      </w:r>
    </w:p>
    <w:p w14:paraId="463BFA81" w14:textId="357E72C3"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String customerName;</w:t>
      </w:r>
    </w:p>
    <w:p w14:paraId="0605FCE3" w14:textId="7777777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String vehicleId;</w:t>
      </w:r>
    </w:p>
    <w:p w14:paraId="79E24042" w14:textId="7777777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String vehicleClass;</w:t>
      </w:r>
    </w:p>
    <w:p w14:paraId="00FFE4C7" w14:textId="00814289"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int rentalDays;</w:t>
      </w:r>
    </w:p>
    <w:p w14:paraId="1B67776C" w14:textId="6F81787F"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double dailyRate;</w:t>
      </w:r>
    </w:p>
    <w:p w14:paraId="6B5D1D8F" w14:textId="7777777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double distanceTravelled;</w:t>
      </w:r>
    </w:p>
    <w:p w14:paraId="6E43E10C" w14:textId="7777777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double ratePerKm;</w:t>
      </w:r>
    </w:p>
    <w:p w14:paraId="27BB3785" w14:textId="7777777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double fuelCharge;</w:t>
      </w:r>
    </w:p>
    <w:p w14:paraId="067C421E" w14:textId="77777777" w:rsidR="006C171A" w:rsidRPr="002C3F43" w:rsidRDefault="006C171A" w:rsidP="00D079FC">
      <w:pPr>
        <w:jc w:val="both"/>
        <w:rPr>
          <w:rFonts w:ascii="Arima Koshi Medium" w:hAnsi="Arima Koshi Medium" w:cs="Arima Koshi Medium"/>
          <w:sz w:val="22"/>
          <w:szCs w:val="22"/>
        </w:rPr>
      </w:pPr>
    </w:p>
    <w:p w14:paraId="69900293" w14:textId="544DA076"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System.out.println("===== CAR RENTAL FLEET MANAGER =====");</w:t>
      </w:r>
    </w:p>
    <w:p w14:paraId="54BF9EE9" w14:textId="7777777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System.out.print("Enter Customer Name: ");</w:t>
      </w:r>
    </w:p>
    <w:p w14:paraId="7A9E7B31" w14:textId="4111C315"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customerName = sc.nextLine();</w:t>
      </w:r>
    </w:p>
    <w:p w14:paraId="2CE90DC0" w14:textId="7777777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System.out.print("Enter Vehicle ID: ");</w:t>
      </w:r>
    </w:p>
    <w:p w14:paraId="2679E3B1" w14:textId="6175CBE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vehicleId = sc.nextLine();</w:t>
      </w:r>
    </w:p>
    <w:p w14:paraId="2D20C2C3" w14:textId="7777777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System.out.print("Enter Vehicle Class: ");</w:t>
      </w:r>
    </w:p>
    <w:p w14:paraId="107E89E2" w14:textId="7F1C3D7F"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vehicleClass = sc.nextLine();</w:t>
      </w:r>
    </w:p>
    <w:p w14:paraId="617C5826" w14:textId="7777777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System.out.print("Enter Number of Rental Days: ");</w:t>
      </w:r>
    </w:p>
    <w:p w14:paraId="34927AC8" w14:textId="79703682"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rentalDays = sc.nextInt();</w:t>
      </w:r>
    </w:p>
    <w:p w14:paraId="727D20E5" w14:textId="7777777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System.out.print("Enter Daily Rental Rate: ");</w:t>
      </w:r>
    </w:p>
    <w:p w14:paraId="26951CFD" w14:textId="60E7FF5A"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dailyRate = sc.nextDouble();</w:t>
      </w:r>
    </w:p>
    <w:p w14:paraId="4185E017" w14:textId="7777777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System.out.print("Enter Distance Travelled (km): ");</w:t>
      </w:r>
    </w:p>
    <w:p w14:paraId="42C2177A" w14:textId="7E33A828"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distanceTravelled = sc.nextDouble();</w:t>
      </w:r>
    </w:p>
    <w:p w14:paraId="41746C20" w14:textId="77777777" w:rsidR="002C3F43"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System.out.print("Enter Rate Per Km: "</w:t>
      </w:r>
    </w:p>
    <w:p w14:paraId="7B6F4A4E" w14:textId="49BBB751"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ratePerKm = sc.nextDouble();</w:t>
      </w:r>
    </w:p>
    <w:p w14:paraId="2E88C8AB" w14:textId="2A64EF54"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System.out.print("Enter Fuel Charge: ");</w:t>
      </w:r>
    </w:p>
    <w:p w14:paraId="49C23A44" w14:textId="4C9E66E6"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fuelCharge = sc.nextDouble();</w:t>
      </w:r>
    </w:p>
    <w:p w14:paraId="706DC7C3" w14:textId="73DE7678"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lastRenderedPageBreak/>
        <w:t xml:space="preserve">        double rentalCharge = rentalDays * dailyRate;</w:t>
      </w:r>
    </w:p>
    <w:p w14:paraId="3E958145" w14:textId="7777777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double mileageCharge =</w:t>
      </w:r>
    </w:p>
    <w:p w14:paraId="26C2CA4D" w14:textId="4DED6AA6"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distanceTravelled * ratePerKm;</w:t>
      </w:r>
    </w:p>
    <w:p w14:paraId="19D7A419" w14:textId="3873CF88"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double totalCharge =</w:t>
      </w:r>
    </w:p>
    <w:p w14:paraId="3BB34A63" w14:textId="7204B1AC"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rentalCharge + mileageCharge + fuelCharge;</w:t>
      </w:r>
    </w:p>
    <w:p w14:paraId="417C4109" w14:textId="77777777" w:rsidR="006C171A" w:rsidRPr="002C3F43" w:rsidRDefault="006C171A" w:rsidP="00D079FC">
      <w:pPr>
        <w:jc w:val="both"/>
        <w:rPr>
          <w:rFonts w:ascii="Arima Koshi Medium" w:hAnsi="Arima Koshi Medium" w:cs="Arima Koshi Medium"/>
          <w:sz w:val="22"/>
          <w:szCs w:val="22"/>
        </w:rPr>
      </w:pPr>
    </w:p>
    <w:p w14:paraId="0558F4EE" w14:textId="50870676"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System.out.println("\n===== RENTAL DETAILS =====");</w:t>
      </w:r>
    </w:p>
    <w:p w14:paraId="40B906E2" w14:textId="7777777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System.out.println("Customer Name: " + customerName);</w:t>
      </w:r>
    </w:p>
    <w:p w14:paraId="1549DD54" w14:textId="7777777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System.out.println("Vehicle ID: " + vehicleId);</w:t>
      </w:r>
    </w:p>
    <w:p w14:paraId="4DBC8F18" w14:textId="7777777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System.out.println("Vehicle Class: " + vehicleClass);</w:t>
      </w:r>
    </w:p>
    <w:p w14:paraId="55CA72AB" w14:textId="7777777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System.out.println("Rental Days: " + rentalDays);</w:t>
      </w:r>
    </w:p>
    <w:p w14:paraId="529DF9FD" w14:textId="7777777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System.out.println("Daily Rate: Rs." + dailyRate);</w:t>
      </w:r>
    </w:p>
    <w:p w14:paraId="4C80C2E0" w14:textId="670FBB80"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System.out.println("Distance: " + distanceTravelled + " km");</w:t>
      </w:r>
    </w:p>
    <w:p w14:paraId="02C0FB06" w14:textId="7777777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System.out.println("Rental Charge: Rs." + rentalCharge);</w:t>
      </w:r>
    </w:p>
    <w:p w14:paraId="406ABB05" w14:textId="7777777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System.out.println("Mileage Charge: Rs." + mileageCharge);</w:t>
      </w:r>
    </w:p>
    <w:p w14:paraId="5718EFAE" w14:textId="61990726"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System.out.println("Fuel Charge: Rs." + fuelCharge);</w:t>
      </w:r>
    </w:p>
    <w:p w14:paraId="72AFDA46" w14:textId="7777777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System.out.println("----------------------------");</w:t>
      </w:r>
    </w:p>
    <w:p w14:paraId="7193B5CF" w14:textId="7D3E2BF9"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System.out.println("Total Charge: Rs." + totalCharge);</w:t>
      </w:r>
    </w:p>
    <w:p w14:paraId="4AB2CAD2" w14:textId="7777777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sc.close();</w:t>
      </w:r>
    </w:p>
    <w:p w14:paraId="481BC79C" w14:textId="77777777" w:rsidR="006C171A" w:rsidRPr="002C3F43"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 xml:space="preserve">    }</w:t>
      </w:r>
    </w:p>
    <w:p w14:paraId="624CF239" w14:textId="6CC58608" w:rsidR="00DC039F" w:rsidRDefault="006C171A" w:rsidP="00D079FC">
      <w:pPr>
        <w:jc w:val="both"/>
        <w:rPr>
          <w:rFonts w:ascii="Arima Koshi Medium" w:hAnsi="Arima Koshi Medium" w:cs="Arima Koshi Medium"/>
          <w:sz w:val="22"/>
          <w:szCs w:val="22"/>
        </w:rPr>
      </w:pPr>
      <w:r w:rsidRPr="002C3F43">
        <w:rPr>
          <w:rFonts w:ascii="Arima Koshi Medium" w:hAnsi="Arima Koshi Medium" w:cs="Arima Koshi Medium"/>
          <w:sz w:val="22"/>
          <w:szCs w:val="22"/>
        </w:rPr>
        <w:t>}</w:t>
      </w:r>
    </w:p>
    <w:p w14:paraId="655172DE" w14:textId="77777777" w:rsidR="005326BE" w:rsidRDefault="005326BE" w:rsidP="00D079FC">
      <w:pPr>
        <w:jc w:val="both"/>
        <w:rPr>
          <w:b/>
          <w:bCs/>
        </w:rPr>
      </w:pPr>
      <w:r>
        <w:rPr>
          <w:b/>
          <w:bCs/>
        </w:rPr>
        <w:br/>
      </w:r>
    </w:p>
    <w:p w14:paraId="12597397" w14:textId="77777777" w:rsidR="005326BE" w:rsidRDefault="005326BE" w:rsidP="00D079FC">
      <w:pPr>
        <w:jc w:val="both"/>
        <w:rPr>
          <w:b/>
          <w:bCs/>
        </w:rPr>
      </w:pPr>
    </w:p>
    <w:p w14:paraId="757DBE0E" w14:textId="77777777" w:rsidR="005326BE" w:rsidRDefault="005326BE" w:rsidP="00D079FC">
      <w:pPr>
        <w:jc w:val="both"/>
        <w:rPr>
          <w:b/>
          <w:bCs/>
        </w:rPr>
      </w:pPr>
    </w:p>
    <w:p w14:paraId="05AA4BC1" w14:textId="77777777" w:rsidR="005326BE" w:rsidRDefault="005326BE" w:rsidP="00D079FC">
      <w:pPr>
        <w:jc w:val="both"/>
        <w:rPr>
          <w:b/>
          <w:bCs/>
        </w:rPr>
      </w:pPr>
    </w:p>
    <w:p w14:paraId="477D1DB3" w14:textId="77777777" w:rsidR="005326BE" w:rsidRDefault="005326BE" w:rsidP="00D079FC">
      <w:pPr>
        <w:jc w:val="both"/>
        <w:rPr>
          <w:b/>
          <w:bCs/>
        </w:rPr>
      </w:pPr>
    </w:p>
    <w:p w14:paraId="006DC42F" w14:textId="77777777" w:rsidR="005326BE" w:rsidRDefault="005326BE" w:rsidP="00D079FC">
      <w:pPr>
        <w:jc w:val="both"/>
        <w:rPr>
          <w:b/>
          <w:bCs/>
        </w:rPr>
      </w:pPr>
    </w:p>
    <w:p w14:paraId="7BE916F1" w14:textId="77777777" w:rsidR="005326BE" w:rsidRDefault="005326BE" w:rsidP="00D079FC">
      <w:pPr>
        <w:jc w:val="both"/>
        <w:rPr>
          <w:b/>
          <w:bCs/>
        </w:rPr>
      </w:pPr>
    </w:p>
    <w:p w14:paraId="118DC5F2" w14:textId="77777777" w:rsidR="005326BE" w:rsidRDefault="005326BE" w:rsidP="00D079FC">
      <w:pPr>
        <w:jc w:val="both"/>
        <w:rPr>
          <w:b/>
          <w:bCs/>
        </w:rPr>
      </w:pPr>
    </w:p>
    <w:p w14:paraId="2F6CC933" w14:textId="77777777" w:rsidR="005326BE" w:rsidRDefault="005326BE" w:rsidP="00D079FC">
      <w:pPr>
        <w:jc w:val="both"/>
        <w:rPr>
          <w:b/>
          <w:bCs/>
        </w:rPr>
      </w:pPr>
    </w:p>
    <w:p w14:paraId="7C5809A0" w14:textId="77777777" w:rsidR="005326BE" w:rsidRDefault="005326BE" w:rsidP="00D079FC">
      <w:pPr>
        <w:jc w:val="both"/>
        <w:rPr>
          <w:b/>
          <w:bCs/>
        </w:rPr>
      </w:pPr>
    </w:p>
    <w:p w14:paraId="48CD6944" w14:textId="77777777" w:rsidR="005326BE" w:rsidRDefault="005326BE" w:rsidP="00D079FC">
      <w:pPr>
        <w:jc w:val="both"/>
        <w:rPr>
          <w:b/>
          <w:bCs/>
        </w:rPr>
      </w:pPr>
    </w:p>
    <w:p w14:paraId="054FD318" w14:textId="77777777" w:rsidR="005326BE" w:rsidRDefault="005326BE" w:rsidP="00D079FC">
      <w:pPr>
        <w:jc w:val="both"/>
        <w:rPr>
          <w:b/>
          <w:bCs/>
        </w:rPr>
      </w:pPr>
    </w:p>
    <w:p w14:paraId="62627AD8" w14:textId="77777777" w:rsidR="005326BE" w:rsidRDefault="005326BE" w:rsidP="00D079FC">
      <w:pPr>
        <w:jc w:val="both"/>
        <w:rPr>
          <w:b/>
          <w:bCs/>
        </w:rPr>
      </w:pPr>
    </w:p>
    <w:p w14:paraId="2C0E554B" w14:textId="77777777" w:rsidR="005326BE" w:rsidRDefault="005326BE" w:rsidP="00D079FC">
      <w:pPr>
        <w:jc w:val="both"/>
        <w:rPr>
          <w:b/>
          <w:bCs/>
        </w:rPr>
      </w:pPr>
    </w:p>
    <w:p w14:paraId="1A3F9811" w14:textId="77777777" w:rsidR="005326BE" w:rsidRDefault="005326BE" w:rsidP="00D079FC">
      <w:pPr>
        <w:jc w:val="both"/>
        <w:rPr>
          <w:b/>
          <w:bCs/>
        </w:rPr>
      </w:pPr>
    </w:p>
    <w:p w14:paraId="2D6BEE18" w14:textId="77777777" w:rsidR="005326BE" w:rsidRDefault="005326BE" w:rsidP="00D079FC">
      <w:pPr>
        <w:jc w:val="both"/>
        <w:rPr>
          <w:b/>
          <w:bCs/>
        </w:rPr>
      </w:pPr>
    </w:p>
    <w:p w14:paraId="4BC64442" w14:textId="77777777" w:rsidR="005326BE" w:rsidRDefault="005326BE" w:rsidP="00D079FC">
      <w:pPr>
        <w:jc w:val="both"/>
        <w:rPr>
          <w:b/>
          <w:bCs/>
        </w:rPr>
      </w:pPr>
    </w:p>
    <w:p w14:paraId="6E7BA3AA" w14:textId="77777777" w:rsidR="005326BE" w:rsidRDefault="005326BE" w:rsidP="00D079FC">
      <w:pPr>
        <w:jc w:val="both"/>
        <w:rPr>
          <w:b/>
          <w:bCs/>
        </w:rPr>
      </w:pPr>
    </w:p>
    <w:p w14:paraId="4D361109" w14:textId="77777777" w:rsidR="005326BE" w:rsidRDefault="005326BE" w:rsidP="00D079FC">
      <w:pPr>
        <w:jc w:val="both"/>
        <w:rPr>
          <w:b/>
          <w:bCs/>
        </w:rPr>
      </w:pPr>
    </w:p>
    <w:p w14:paraId="41B25C07" w14:textId="77777777" w:rsidR="005326BE" w:rsidRDefault="005326BE" w:rsidP="00D079FC">
      <w:pPr>
        <w:jc w:val="both"/>
        <w:rPr>
          <w:b/>
          <w:bCs/>
        </w:rPr>
      </w:pPr>
    </w:p>
    <w:p w14:paraId="66B2663A" w14:textId="77777777" w:rsidR="005326BE" w:rsidRDefault="005326BE" w:rsidP="00D079FC">
      <w:pPr>
        <w:jc w:val="both"/>
        <w:rPr>
          <w:b/>
          <w:bCs/>
        </w:rPr>
      </w:pPr>
    </w:p>
    <w:p w14:paraId="1A797F4C" w14:textId="77777777" w:rsidR="005326BE" w:rsidRDefault="005326BE" w:rsidP="00D079FC">
      <w:pPr>
        <w:jc w:val="both"/>
        <w:rPr>
          <w:b/>
          <w:bCs/>
        </w:rPr>
      </w:pPr>
    </w:p>
    <w:p w14:paraId="4311B349" w14:textId="77777777" w:rsidR="005326BE" w:rsidRDefault="005326BE" w:rsidP="00D079FC">
      <w:pPr>
        <w:jc w:val="both"/>
        <w:rPr>
          <w:b/>
          <w:bCs/>
        </w:rPr>
      </w:pPr>
    </w:p>
    <w:p w14:paraId="41C1C85A" w14:textId="77777777" w:rsidR="005326BE" w:rsidRDefault="005326BE" w:rsidP="00D079FC">
      <w:pPr>
        <w:jc w:val="both"/>
        <w:rPr>
          <w:b/>
          <w:bCs/>
        </w:rPr>
      </w:pPr>
    </w:p>
    <w:p w14:paraId="3C88CDCC" w14:textId="1917D136" w:rsidR="006C2D91" w:rsidRPr="006C2D91" w:rsidRDefault="006C2D91" w:rsidP="00D079FC">
      <w:pPr>
        <w:jc w:val="both"/>
        <w:rPr>
          <w:b/>
          <w:bCs/>
        </w:rPr>
      </w:pPr>
      <w:r w:rsidRPr="006C2D91">
        <w:rPr>
          <w:b/>
          <w:bCs/>
        </w:rPr>
        <w:t>OUTPUT</w:t>
      </w:r>
    </w:p>
    <w:p w14:paraId="2A34DE23" w14:textId="1F1954D0" w:rsidR="00DC039F" w:rsidRPr="006C171A" w:rsidRDefault="005326BE" w:rsidP="00D079FC">
      <w:pPr>
        <w:jc w:val="both"/>
        <w:rPr>
          <w:rFonts w:ascii="Arima Koshi" w:hAnsi="Arima Koshi" w:cs="Arima Koshi"/>
        </w:rPr>
      </w:pPr>
      <w:r>
        <w:rPr>
          <w:rFonts w:ascii="Arima Koshi" w:hAnsi="Arima Koshi" w:cs="Arima Koshi"/>
          <w:noProof/>
        </w:rPr>
        <w:drawing>
          <wp:inline distT="0" distB="0" distL="0" distR="0" wp14:anchorId="29D783DC" wp14:editId="355FBCC5">
            <wp:extent cx="5524500" cy="5497033"/>
            <wp:effectExtent l="0" t="0" r="0" b="2540"/>
            <wp:docPr id="69378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89800" name="Picture 693789800"/>
                    <pic:cNvPicPr/>
                  </pic:nvPicPr>
                  <pic:blipFill>
                    <a:blip r:embed="rId10">
                      <a:extLst>
                        <a:ext uri="{28A0092B-C50C-407E-A947-70E740481C1C}">
                          <a14:useLocalDpi xmlns:a14="http://schemas.microsoft.com/office/drawing/2010/main" val="0"/>
                        </a:ext>
                      </a:extLst>
                    </a:blip>
                    <a:stretch>
                      <a:fillRect/>
                    </a:stretch>
                  </pic:blipFill>
                  <pic:spPr>
                    <a:xfrm>
                      <a:off x="0" y="0"/>
                      <a:ext cx="5531530" cy="5504028"/>
                    </a:xfrm>
                    <a:prstGeom prst="rect">
                      <a:avLst/>
                    </a:prstGeom>
                  </pic:spPr>
                </pic:pic>
              </a:graphicData>
            </a:graphic>
          </wp:inline>
        </w:drawing>
      </w:r>
    </w:p>
    <w:p w14:paraId="69DBCB3A" w14:textId="6249C9A5" w:rsidR="00DC039F" w:rsidRPr="006C171A" w:rsidRDefault="00DC039F" w:rsidP="00D079FC">
      <w:pPr>
        <w:jc w:val="both"/>
        <w:rPr>
          <w:rFonts w:ascii="Arima Koshi" w:hAnsi="Arima Koshi" w:cs="Arima Koshi"/>
        </w:rPr>
      </w:pPr>
    </w:p>
    <w:p w14:paraId="6D044967" w14:textId="77777777" w:rsidR="00871CE8" w:rsidRPr="006E5E71" w:rsidRDefault="00871CE8" w:rsidP="00D079FC">
      <w:pPr>
        <w:pStyle w:val="pdq2pgselectionanchorcontainer"/>
        <w:spacing w:after="0" w:afterAutospacing="0"/>
        <w:jc w:val="both"/>
        <w:rPr>
          <w:rFonts w:ascii="Adelle Sans Devanagari" w:hAnsi="Adelle Sans Devanagari" w:cs="Adelle Sans Devanagari"/>
        </w:rPr>
      </w:pPr>
      <w:r w:rsidRPr="006E5E71">
        <w:rPr>
          <w:rFonts w:ascii="Adelle Sans Devanagari" w:hAnsi="Adelle Sans Devanagari" w:cs="Adelle Sans Devanagari" w:hint="cs"/>
        </w:rPr>
        <w:t xml:space="preserve">In </w:t>
      </w:r>
      <w:r w:rsidRPr="006E5E71">
        <w:rPr>
          <w:rFonts w:ascii="Adelle Sans Devanagari" w:hAnsi="Adelle Sans Devanagari" w:cs="Adelle Sans Devanagari" w:hint="cs"/>
          <w:b/>
          <w:bCs/>
        </w:rPr>
        <w:t>CO2</w:t>
      </w:r>
      <w:r w:rsidRPr="006E5E71">
        <w:rPr>
          <w:rFonts w:ascii="Adelle Sans Devanagari" w:hAnsi="Adelle Sans Devanagari" w:cs="Adelle Sans Devanagari" w:hint="cs"/>
        </w:rPr>
        <w:t>, we improve the Car Rental Fleet Manager by adding:</w:t>
      </w:r>
    </w:p>
    <w:p w14:paraId="25A0213C" w14:textId="77777777" w:rsidR="00871CE8" w:rsidRPr="006E5E71" w:rsidRDefault="00871CE8" w:rsidP="00D079FC">
      <w:pPr>
        <w:numPr>
          <w:ilvl w:val="0"/>
          <w:numId w:val="20"/>
        </w:numPr>
        <w:spacing w:before="100" w:beforeAutospacing="1"/>
        <w:jc w:val="both"/>
        <w:rPr>
          <w:rFonts w:ascii="Adelle Sans Devanagari" w:hAnsi="Adelle Sans Devanagari" w:cs="Adelle Sans Devanagari"/>
        </w:rPr>
      </w:pPr>
      <w:r w:rsidRPr="006E5E71">
        <w:rPr>
          <w:rFonts w:ascii="Adelle Sans Devanagari" w:hAnsi="Adelle Sans Devanagari" w:cs="Adelle Sans Devanagari" w:hint="cs"/>
        </w:rPr>
        <w:t xml:space="preserve">Vehicle class selection </w:t>
      </w:r>
    </w:p>
    <w:p w14:paraId="65077729" w14:textId="45569508" w:rsidR="00871CE8" w:rsidRPr="006E5E71" w:rsidRDefault="00871CE8" w:rsidP="00D079FC">
      <w:pPr>
        <w:numPr>
          <w:ilvl w:val="0"/>
          <w:numId w:val="20"/>
        </w:numPr>
        <w:spacing w:before="100" w:beforeAutospacing="1"/>
        <w:jc w:val="both"/>
        <w:rPr>
          <w:rFonts w:ascii="Adelle Sans Devanagari" w:hAnsi="Adelle Sans Devanagari" w:cs="Adelle Sans Devanagari"/>
        </w:rPr>
      </w:pPr>
      <w:r w:rsidRPr="006E5E71">
        <w:rPr>
          <w:rFonts w:ascii="Adelle Sans Devanagari" w:hAnsi="Adelle Sans Devanagari" w:cs="Adelle Sans Devanagari" w:hint="cs"/>
        </w:rPr>
        <w:t xml:space="preserve">Availability checking </w:t>
      </w:r>
    </w:p>
    <w:p w14:paraId="6A7351EF" w14:textId="77777777" w:rsidR="00871CE8" w:rsidRPr="006E5E71" w:rsidRDefault="00871CE8" w:rsidP="00D079FC">
      <w:pPr>
        <w:numPr>
          <w:ilvl w:val="0"/>
          <w:numId w:val="20"/>
        </w:numPr>
        <w:spacing w:before="100" w:beforeAutospacing="1"/>
        <w:jc w:val="both"/>
        <w:rPr>
          <w:rFonts w:ascii="Adelle Sans Devanagari" w:hAnsi="Adelle Sans Devanagari" w:cs="Adelle Sans Devanagari"/>
        </w:rPr>
      </w:pPr>
      <w:r w:rsidRPr="006E5E71">
        <w:rPr>
          <w:rFonts w:ascii="Adelle Sans Devanagari" w:hAnsi="Adelle Sans Devanagari" w:cs="Adelle Sans Devanagari" w:hint="cs"/>
        </w:rPr>
        <w:t xml:space="preserve">Service checking </w:t>
      </w:r>
    </w:p>
    <w:p w14:paraId="651B2932" w14:textId="77777777" w:rsidR="00871CE8" w:rsidRPr="006E5E71" w:rsidRDefault="00871CE8" w:rsidP="00D079FC">
      <w:pPr>
        <w:numPr>
          <w:ilvl w:val="0"/>
          <w:numId w:val="20"/>
        </w:numPr>
        <w:spacing w:before="100" w:beforeAutospacing="1"/>
        <w:jc w:val="both"/>
        <w:rPr>
          <w:rFonts w:ascii="Adelle Sans Devanagari" w:hAnsi="Adelle Sans Devanagari" w:cs="Adelle Sans Devanagari"/>
        </w:rPr>
      </w:pPr>
      <w:r w:rsidRPr="006E5E71">
        <w:rPr>
          <w:rFonts w:ascii="Adelle Sans Devanagari" w:hAnsi="Adelle Sans Devanagari" w:cs="Adelle Sans Devanagari" w:hint="cs"/>
        </w:rPr>
        <w:t xml:space="preserve">Rental charge calculation </w:t>
      </w:r>
    </w:p>
    <w:p w14:paraId="7EC56DC3" w14:textId="44269AB5" w:rsidR="00871CE8" w:rsidRPr="006E5E71" w:rsidRDefault="00871CE8" w:rsidP="00D079FC">
      <w:pPr>
        <w:numPr>
          <w:ilvl w:val="0"/>
          <w:numId w:val="20"/>
        </w:numPr>
        <w:spacing w:before="100" w:beforeAutospacing="1"/>
        <w:jc w:val="both"/>
        <w:rPr>
          <w:rFonts w:ascii="Adelle Sans Devanagari" w:hAnsi="Adelle Sans Devanagari" w:cs="Adelle Sans Devanagari"/>
        </w:rPr>
      </w:pPr>
      <w:r w:rsidRPr="006E5E71">
        <w:rPr>
          <w:rFonts w:ascii="Adelle Sans Devanagari" w:hAnsi="Adelle Sans Devanagari" w:cs="Adelle Sans Devanagari" w:hint="cs"/>
        </w:rPr>
        <w:t xml:space="preserve">Multiple operations Menu-driven system </w:t>
      </w:r>
    </w:p>
    <w:p w14:paraId="7710D15D" w14:textId="77777777" w:rsidR="00871CE8" w:rsidRPr="006E5E71" w:rsidRDefault="00871CE8" w:rsidP="00D079FC">
      <w:pPr>
        <w:pStyle w:val="NormalWeb"/>
        <w:spacing w:before="0" w:beforeAutospacing="0" w:after="0" w:afterAutospacing="0"/>
        <w:jc w:val="both"/>
        <w:rPr>
          <w:rFonts w:ascii="Adelle Sans Devanagari" w:hAnsi="Adelle Sans Devanagari" w:cs="Adelle Sans Devanagari"/>
        </w:rPr>
      </w:pPr>
      <w:r w:rsidRPr="006E5E71">
        <w:rPr>
          <w:rFonts w:ascii="Adelle Sans Devanagari" w:hAnsi="Adelle Sans Devanagari" w:cs="Adelle Sans Devanagari" w:hint="cs"/>
        </w:rPr>
        <w:t xml:space="preserve">Here we use </w:t>
      </w:r>
      <w:r w:rsidRPr="006E5E71">
        <w:rPr>
          <w:rStyle w:val="Strong"/>
          <w:rFonts w:ascii="Adelle Sans Devanagari" w:hAnsi="Adelle Sans Devanagari" w:cs="Adelle Sans Devanagari" w:hint="cs"/>
        </w:rPr>
        <w:t>selection and iteration</w:t>
      </w:r>
      <w:r w:rsidRPr="006E5E71">
        <w:rPr>
          <w:rFonts w:ascii="Adelle Sans Devanagari" w:hAnsi="Adelle Sans Devanagari" w:cs="Adelle Sans Devanagari" w:hint="cs"/>
        </w:rPr>
        <w:t>.</w:t>
      </w:r>
    </w:p>
    <w:p w14:paraId="7EE15F6E" w14:textId="77777777" w:rsidR="00DC039F" w:rsidRPr="006C171A" w:rsidRDefault="00DC039F" w:rsidP="00D079FC">
      <w:pPr>
        <w:jc w:val="both"/>
        <w:rPr>
          <w:rFonts w:ascii="Arima Koshi" w:hAnsi="Arima Koshi" w:cs="Arima Koshi"/>
        </w:rPr>
      </w:pPr>
    </w:p>
    <w:p w14:paraId="476F91FE" w14:textId="77777777" w:rsidR="005326BE" w:rsidRDefault="005326BE" w:rsidP="00D079FC">
      <w:pPr>
        <w:jc w:val="both"/>
        <w:rPr>
          <w:b/>
          <w:bCs/>
          <w:sz w:val="28"/>
          <w:szCs w:val="28"/>
        </w:rPr>
      </w:pPr>
    </w:p>
    <w:p w14:paraId="3761CA5A" w14:textId="42300654" w:rsidR="00DC039F" w:rsidRPr="00871CE8" w:rsidRDefault="00871CE8" w:rsidP="00D079FC">
      <w:pPr>
        <w:jc w:val="both"/>
        <w:rPr>
          <w:b/>
          <w:bCs/>
          <w:sz w:val="28"/>
          <w:szCs w:val="28"/>
        </w:rPr>
      </w:pPr>
      <w:r w:rsidRPr="00871CE8">
        <w:rPr>
          <w:b/>
          <w:bCs/>
          <w:sz w:val="28"/>
          <w:szCs w:val="28"/>
        </w:rPr>
        <w:lastRenderedPageBreak/>
        <w:t>CODE</w:t>
      </w:r>
    </w:p>
    <w:p w14:paraId="3F046117" w14:textId="77777777" w:rsidR="00DC039F" w:rsidRPr="006C171A" w:rsidRDefault="00DC039F" w:rsidP="00D079FC">
      <w:pPr>
        <w:jc w:val="both"/>
        <w:rPr>
          <w:rFonts w:ascii="Arima Koshi" w:hAnsi="Arima Koshi" w:cs="Arima Koshi"/>
        </w:rPr>
      </w:pPr>
    </w:p>
    <w:p w14:paraId="6C8A8C5C" w14:textId="0B18CAE3"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import java.util.Scanner;</w:t>
      </w:r>
    </w:p>
    <w:p w14:paraId="6178584A" w14:textId="512C0E8D"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public class CarFleetManagerCO2 {</w:t>
      </w:r>
    </w:p>
    <w:p w14:paraId="089C76A2" w14:textId="223717E2"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public static void main(String[] args) {</w:t>
      </w:r>
    </w:p>
    <w:p w14:paraId="45333955" w14:textId="369BF8B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Scanner sc = new Scanner(System.in);</w:t>
      </w:r>
    </w:p>
    <w:p w14:paraId="6EB98FDB" w14:textId="18A1667D"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int choice;</w:t>
      </w:r>
    </w:p>
    <w:p w14:paraId="65251516" w14:textId="02E5935E"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do {</w:t>
      </w:r>
    </w:p>
    <w:p w14:paraId="5AA6E7E0"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System.out.println("\n===== CAR RENTAL FLEET MANAGER =====");</w:t>
      </w:r>
    </w:p>
    <w:p w14:paraId="501A5204"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System.out.println("1. Rent a Car");</w:t>
      </w:r>
    </w:p>
    <w:p w14:paraId="1CC954E6"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System.out.println("2. Check Vehicle");</w:t>
      </w:r>
    </w:p>
    <w:p w14:paraId="72CAAF2D"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System.out.println("3. Calculate Rental Charge");</w:t>
      </w:r>
    </w:p>
    <w:p w14:paraId="64AF5751"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System.out.println("4. Display Vehicle Classes");</w:t>
      </w:r>
    </w:p>
    <w:p w14:paraId="1711872A" w14:textId="3C533B5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System.out.println("5. Exit");</w:t>
      </w:r>
    </w:p>
    <w:p w14:paraId="167B1AF8"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System.out.print("Enter your choice: ");</w:t>
      </w:r>
    </w:p>
    <w:p w14:paraId="55262056" w14:textId="6018494E"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choice = sc.nextInt();</w:t>
      </w:r>
    </w:p>
    <w:p w14:paraId="25B3640E" w14:textId="1EC117DE"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switch (choice) {</w:t>
      </w:r>
    </w:p>
    <w:p w14:paraId="49105F21" w14:textId="70BD7404"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case 1:</w:t>
      </w:r>
    </w:p>
    <w:p w14:paraId="6B77D907" w14:textId="2F18AB86"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System.out.println("\n--- RENT A CAR ---");</w:t>
      </w:r>
    </w:p>
    <w:p w14:paraId="6FCDD4B5"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System.out.print("Enter vehicle ID: ");</w:t>
      </w:r>
    </w:p>
    <w:p w14:paraId="52CCB5CF" w14:textId="60790713"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String vehicleId = sc.next();</w:t>
      </w:r>
    </w:p>
    <w:p w14:paraId="1267A2D0"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System.out.println("Vehicle Classes:");</w:t>
      </w:r>
    </w:p>
    <w:p w14:paraId="2CDDCC85"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System.out.println("1. Economy");</w:t>
      </w:r>
    </w:p>
    <w:p w14:paraId="53FBE4AE"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System.out.println("2. SUV");</w:t>
      </w:r>
    </w:p>
    <w:p w14:paraId="43D11D84" w14:textId="1E11441D"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System.out.println("3. Luxury");</w:t>
      </w:r>
    </w:p>
    <w:p w14:paraId="486621CD"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System.out.print("Choose class: ");</w:t>
      </w:r>
    </w:p>
    <w:p w14:paraId="112B9A67"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int vehicleChoice = sc.nextInt();</w:t>
      </w:r>
    </w:p>
    <w:p w14:paraId="50CF2E98" w14:textId="77777777" w:rsidR="00871CE8" w:rsidRPr="00871CE8" w:rsidRDefault="00871CE8" w:rsidP="00D079FC">
      <w:pPr>
        <w:jc w:val="both"/>
        <w:rPr>
          <w:rFonts w:ascii="Arima Koshi" w:hAnsi="Arima Koshi" w:cs="Arima Koshi"/>
          <w:sz w:val="22"/>
          <w:szCs w:val="22"/>
        </w:rPr>
      </w:pPr>
    </w:p>
    <w:p w14:paraId="373B5A81" w14:textId="19A996CA"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String vehicleClass;</w:t>
      </w:r>
    </w:p>
    <w:p w14:paraId="128A01A0" w14:textId="06C0FEFF"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double dailyRate;</w:t>
      </w:r>
    </w:p>
    <w:p w14:paraId="1A16FDCB" w14:textId="3503379B"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if (vehicleChoice == 1) {</w:t>
      </w:r>
    </w:p>
    <w:p w14:paraId="7F13017A"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vehicleClass = "Economy";</w:t>
      </w:r>
    </w:p>
    <w:p w14:paraId="239DDC78" w14:textId="57790D46"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dailyRate = 1500;</w:t>
      </w:r>
    </w:p>
    <w:p w14:paraId="2E413D06" w14:textId="59FF19B5"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 else if (vehicleChoice == 2) {</w:t>
      </w:r>
    </w:p>
    <w:p w14:paraId="17CEE846"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vehicleClass = "SUV";</w:t>
      </w:r>
    </w:p>
    <w:p w14:paraId="6E4D0FE4" w14:textId="2A8A2872"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dailyRate = 2500;</w:t>
      </w:r>
    </w:p>
    <w:p w14:paraId="28DC050A" w14:textId="113E624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 else if (vehicleChoice == 3) {</w:t>
      </w:r>
    </w:p>
    <w:p w14:paraId="1BBA0755"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vehicleClass = "Luxury";</w:t>
      </w:r>
    </w:p>
    <w:p w14:paraId="12A23C29" w14:textId="214CEE80"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dailyRate = 5000;</w:t>
      </w:r>
    </w:p>
    <w:p w14:paraId="695D1A6C" w14:textId="1F665A8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lastRenderedPageBreak/>
        <w:t xml:space="preserve">                    } else {</w:t>
      </w:r>
    </w:p>
    <w:p w14:paraId="33CB900E"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System.out.println("Invalid vehicle class.");</w:t>
      </w:r>
    </w:p>
    <w:p w14:paraId="2362355D"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break;</w:t>
      </w:r>
    </w:p>
    <w:p w14:paraId="416E33BF" w14:textId="34AB9F19"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w:t>
      </w:r>
    </w:p>
    <w:p w14:paraId="3BC3FD87"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System.out.print("Enter rental days: ");</w:t>
      </w:r>
    </w:p>
    <w:p w14:paraId="4242A859" w14:textId="37034272"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int days = sc.nextInt();</w:t>
      </w:r>
    </w:p>
    <w:p w14:paraId="6D118AC3" w14:textId="1318EA61"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if (days &lt;= 0) {</w:t>
      </w:r>
    </w:p>
    <w:p w14:paraId="495D2880" w14:textId="3DE45258"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System.out.println("Invalid number of days.");</w:t>
      </w:r>
    </w:p>
    <w:p w14:paraId="6E265BF5" w14:textId="7B37E244"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 else {</w:t>
      </w:r>
    </w:p>
    <w:p w14:paraId="0EB79B25" w14:textId="29F044EA"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double charge = days * dailyRate;</w:t>
      </w:r>
    </w:p>
    <w:p w14:paraId="34C7A020"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System.out.println("\nRental Successful");</w:t>
      </w:r>
    </w:p>
    <w:p w14:paraId="6956C29D"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System.out.println("Vehicle ID: " + vehicleId);</w:t>
      </w:r>
    </w:p>
    <w:p w14:paraId="4074FCD1"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System.out.println("Class: " + vehicleClass);</w:t>
      </w:r>
    </w:p>
    <w:p w14:paraId="6313BA76"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System.out.println("Days: " + days);</w:t>
      </w:r>
    </w:p>
    <w:p w14:paraId="06E52739"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System.out.println("Total Charge: Rs." + charge);</w:t>
      </w:r>
    </w:p>
    <w:p w14:paraId="4A6839BA" w14:textId="01908261"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w:t>
      </w:r>
    </w:p>
    <w:p w14:paraId="55CE3FF2" w14:textId="61E8D8C0"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break;</w:t>
      </w:r>
    </w:p>
    <w:p w14:paraId="6CB5E748" w14:textId="3CD01DBC"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case 2:</w:t>
      </w:r>
    </w:p>
    <w:p w14:paraId="760D8AB9" w14:textId="171182ED"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System.out.println("\n--- CHECK VEHICLE ---");</w:t>
      </w:r>
    </w:p>
    <w:p w14:paraId="008FD558"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System.out.print("Enter current odometer: ");</w:t>
      </w:r>
    </w:p>
    <w:p w14:paraId="57D995EA" w14:textId="15D87878"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double odometer = sc.nextDouble();</w:t>
      </w:r>
    </w:p>
    <w:p w14:paraId="601B661F" w14:textId="2C925A2D"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if (odometer &gt;= 40000) {</w:t>
      </w:r>
    </w:p>
    <w:p w14:paraId="1629A2AF"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w:t>
      </w:r>
    </w:p>
    <w:p w14:paraId="5652CADF"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"Vehicle requires service.");</w:t>
      </w:r>
    </w:p>
    <w:p w14:paraId="413DA8CD"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w:t>
      </w:r>
    </w:p>
    <w:p w14:paraId="05384133" w14:textId="059A4E3D"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"Rental is BLOCKED.");</w:t>
      </w:r>
    </w:p>
    <w:p w14:paraId="0B119DD1" w14:textId="77777777" w:rsid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 else</w:t>
      </w:r>
    </w:p>
    <w:p w14:paraId="557BCF46" w14:textId="77777777" w:rsidR="00871CE8" w:rsidRDefault="00871CE8" w:rsidP="00D079FC">
      <w:pPr>
        <w:jc w:val="both"/>
        <w:rPr>
          <w:rFonts w:ascii="Arima Koshi" w:hAnsi="Arima Koshi" w:cs="Arima Koshi"/>
          <w:sz w:val="22"/>
          <w:szCs w:val="22"/>
        </w:rPr>
      </w:pPr>
    </w:p>
    <w:p w14:paraId="1663FC24" w14:textId="09CB8D32"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w:t>
      </w:r>
    </w:p>
    <w:p w14:paraId="14CCBA49"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w:t>
      </w:r>
    </w:p>
    <w:p w14:paraId="0D1347C2"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"Vehicle is available for rental.");</w:t>
      </w:r>
    </w:p>
    <w:p w14:paraId="24383D2E" w14:textId="60F465B1"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w:t>
      </w:r>
    </w:p>
    <w:p w14:paraId="0CCA26E9" w14:textId="1AEE2FCA"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break;</w:t>
      </w:r>
    </w:p>
    <w:p w14:paraId="2E30631A" w14:textId="3EAC0EDB"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case 3:</w:t>
      </w:r>
    </w:p>
    <w:p w14:paraId="434066DC" w14:textId="69C2C36B"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System.out.println("\n--- RENTAL CHARGE ---");</w:t>
      </w:r>
    </w:p>
    <w:p w14:paraId="18B6E3E2"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System.out.print("Enter rental days: ");</w:t>
      </w:r>
    </w:p>
    <w:p w14:paraId="333AF3F8" w14:textId="6FCFD43B"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int rentalDays = sc.nextInt();</w:t>
      </w:r>
    </w:p>
    <w:p w14:paraId="77AE2D8F"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System.out.print("Enter daily rate: ");</w:t>
      </w:r>
    </w:p>
    <w:p w14:paraId="327EB08A" w14:textId="130DDF03"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double rate = sc.nextDouble();</w:t>
      </w:r>
    </w:p>
    <w:p w14:paraId="41475A9A"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lastRenderedPageBreak/>
        <w:t xml:space="preserve">                    System.out.print("Enter distance travelled: ");</w:t>
      </w:r>
    </w:p>
    <w:p w14:paraId="5E796F3C" w14:textId="16312812"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double distance = sc.nextDouble();</w:t>
      </w:r>
    </w:p>
    <w:p w14:paraId="73AD4BFA"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System.out.print("Enter rate per km: ");</w:t>
      </w:r>
    </w:p>
    <w:p w14:paraId="30486F47" w14:textId="76DAF3EE"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double kmRate = sc.nextDouble();</w:t>
      </w:r>
    </w:p>
    <w:p w14:paraId="65E1B2E2"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double baseCharge =</w:t>
      </w:r>
    </w:p>
    <w:p w14:paraId="5AD4BF79" w14:textId="48CCF6E8"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rentalDays * rate;</w:t>
      </w:r>
    </w:p>
    <w:p w14:paraId="2EC27E44"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double mileageCharge =</w:t>
      </w:r>
    </w:p>
    <w:p w14:paraId="2E275120" w14:textId="7A290F73"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distance * kmRate;</w:t>
      </w:r>
    </w:p>
    <w:p w14:paraId="35600AD3"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double total =</w:t>
      </w:r>
    </w:p>
    <w:p w14:paraId="559FB675" w14:textId="1442A192"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baseCharge + mileageCharge;</w:t>
      </w:r>
    </w:p>
    <w:p w14:paraId="6B279B3D"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w:t>
      </w:r>
    </w:p>
    <w:p w14:paraId="3FFFC8CA" w14:textId="5B3D1C01"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"Base Charge: Rs." + baseCharge);</w:t>
      </w:r>
    </w:p>
    <w:p w14:paraId="52C6D5FB"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w:t>
      </w:r>
    </w:p>
    <w:p w14:paraId="31B28A17" w14:textId="52683485"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"Mileage Charge: Rs." + mileageCharge);</w:t>
      </w:r>
    </w:p>
    <w:p w14:paraId="29685FA9"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w:t>
      </w:r>
    </w:p>
    <w:p w14:paraId="121FBD59" w14:textId="02B3AA36"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"Total Charge: Rs." + total);</w:t>
      </w:r>
    </w:p>
    <w:p w14:paraId="1E73FD72" w14:textId="21B17F21"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break;</w:t>
      </w:r>
    </w:p>
    <w:p w14:paraId="32A19A6D" w14:textId="3166CA1D"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case 4:</w:t>
      </w:r>
    </w:p>
    <w:p w14:paraId="6FD88026" w14:textId="22F011B3"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w:t>
      </w:r>
      <w:r w:rsidR="00981B6C">
        <w:rPr>
          <w:rFonts w:ascii="Arima Koshi" w:hAnsi="Arima Koshi" w:cs="Arima Koshi"/>
          <w:sz w:val="22"/>
          <w:szCs w:val="22"/>
        </w:rPr>
        <w:t xml:space="preserve">n </w:t>
      </w:r>
      <w:r>
        <w:rPr>
          <w:rFonts w:ascii="Arima Koshi" w:hAnsi="Arima Koshi" w:cs="Arima Koshi"/>
          <w:sz w:val="22"/>
          <w:szCs w:val="22"/>
        </w:rPr>
        <w:t xml:space="preserve"> </w:t>
      </w:r>
      <w:r w:rsidRPr="00871CE8">
        <w:rPr>
          <w:rFonts w:ascii="Arima Koshi" w:hAnsi="Arima Koshi" w:cs="Arima Koshi"/>
          <w:sz w:val="22"/>
          <w:szCs w:val="22"/>
        </w:rPr>
        <w:t>("\n--- VEHICLE CLASSES ---");</w:t>
      </w:r>
    </w:p>
    <w:p w14:paraId="6E19C0DC" w14:textId="1E5E6C60"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System.out.println("1. Economy - Rs.1500/day");</w:t>
      </w:r>
    </w:p>
    <w:p w14:paraId="7BECCA45" w14:textId="70C45001"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System.out.println("2. SUV - Rs.2500/day");</w:t>
      </w:r>
    </w:p>
    <w:p w14:paraId="730CD750" w14:textId="111897AD"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 "3. Luxury - Rs.5000/day");</w:t>
      </w:r>
    </w:p>
    <w:p w14:paraId="43CB3522" w14:textId="3D9F5679"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break;</w:t>
      </w:r>
    </w:p>
    <w:p w14:paraId="65FEF2CC" w14:textId="24C54231"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case 5:</w:t>
      </w:r>
    </w:p>
    <w:p w14:paraId="75C9AC0F" w14:textId="23929EBF"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  "Thank you for using the system.");</w:t>
      </w:r>
    </w:p>
    <w:p w14:paraId="54DAAC84"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break;</w:t>
      </w:r>
    </w:p>
    <w:p w14:paraId="64192189" w14:textId="77777777" w:rsidR="00871CE8" w:rsidRPr="00871CE8" w:rsidRDefault="00871CE8" w:rsidP="00D079FC">
      <w:pPr>
        <w:jc w:val="both"/>
        <w:rPr>
          <w:rFonts w:ascii="Arima Koshi" w:hAnsi="Arima Koshi" w:cs="Arima Koshi"/>
          <w:sz w:val="22"/>
          <w:szCs w:val="22"/>
        </w:rPr>
      </w:pPr>
    </w:p>
    <w:p w14:paraId="33287FF4" w14:textId="77777777" w:rsidR="00871CE8" w:rsidRPr="00871CE8" w:rsidRDefault="00871CE8" w:rsidP="00D079FC">
      <w:pPr>
        <w:jc w:val="both"/>
        <w:rPr>
          <w:rFonts w:ascii="Arima Koshi" w:hAnsi="Arima Koshi" w:cs="Arima Koshi"/>
          <w:sz w:val="22"/>
          <w:szCs w:val="22"/>
        </w:rPr>
      </w:pPr>
    </w:p>
    <w:p w14:paraId="212A12B5" w14:textId="4AE0D8C8"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default:</w:t>
      </w:r>
    </w:p>
    <w:p w14:paraId="661C5EE0"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System.out.println(</w:t>
      </w:r>
    </w:p>
    <w:p w14:paraId="6970AF42"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"Invalid choice.");</w:t>
      </w:r>
    </w:p>
    <w:p w14:paraId="61C10A36" w14:textId="2EE950DE"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w:t>
      </w:r>
    </w:p>
    <w:p w14:paraId="4BF95891" w14:textId="47D010D1"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 while (choice != 5);</w:t>
      </w:r>
    </w:p>
    <w:p w14:paraId="37C79668"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sc.close();</w:t>
      </w:r>
    </w:p>
    <w:p w14:paraId="7EE1E48D" w14:textId="77777777" w:rsidR="00871CE8" w:rsidRPr="00871CE8" w:rsidRDefault="00871CE8" w:rsidP="00D079FC">
      <w:pPr>
        <w:jc w:val="both"/>
        <w:rPr>
          <w:rFonts w:ascii="Arima Koshi" w:hAnsi="Arima Koshi" w:cs="Arima Koshi"/>
          <w:sz w:val="22"/>
          <w:szCs w:val="22"/>
        </w:rPr>
      </w:pPr>
      <w:r w:rsidRPr="00871CE8">
        <w:rPr>
          <w:rFonts w:ascii="Arima Koshi" w:hAnsi="Arima Koshi" w:cs="Arima Koshi"/>
          <w:sz w:val="22"/>
          <w:szCs w:val="22"/>
        </w:rPr>
        <w:t xml:space="preserve">    }</w:t>
      </w:r>
    </w:p>
    <w:p w14:paraId="653AEB4F" w14:textId="77777777" w:rsidR="006C2D91" w:rsidRDefault="00871CE8" w:rsidP="00D079FC">
      <w:pPr>
        <w:jc w:val="both"/>
        <w:rPr>
          <w:rFonts w:ascii="Arima Koshi" w:hAnsi="Arima Koshi" w:cs="Arima Koshi"/>
          <w:sz w:val="22"/>
          <w:szCs w:val="22"/>
        </w:rPr>
      </w:pPr>
      <w:r w:rsidRPr="00871CE8">
        <w:rPr>
          <w:rFonts w:ascii="Arima Koshi" w:hAnsi="Arima Koshi" w:cs="Arima Koshi"/>
          <w:sz w:val="22"/>
          <w:szCs w:val="22"/>
        </w:rPr>
        <w:t>}</w:t>
      </w:r>
    </w:p>
    <w:p w14:paraId="2DE3D15D" w14:textId="77777777" w:rsidR="005326BE" w:rsidRDefault="005326BE" w:rsidP="00D079FC">
      <w:pPr>
        <w:jc w:val="both"/>
        <w:rPr>
          <w:b/>
          <w:bCs/>
        </w:rPr>
      </w:pPr>
    </w:p>
    <w:p w14:paraId="1660641C" w14:textId="77777777" w:rsidR="005326BE" w:rsidRDefault="005326BE" w:rsidP="00D079FC">
      <w:pPr>
        <w:jc w:val="both"/>
        <w:rPr>
          <w:b/>
          <w:bCs/>
        </w:rPr>
      </w:pPr>
    </w:p>
    <w:p w14:paraId="4B4A95A6" w14:textId="77777777" w:rsidR="005326BE" w:rsidRDefault="005326BE" w:rsidP="00D079FC">
      <w:pPr>
        <w:jc w:val="both"/>
        <w:rPr>
          <w:b/>
          <w:bCs/>
        </w:rPr>
      </w:pPr>
    </w:p>
    <w:p w14:paraId="679D0703" w14:textId="77777777" w:rsidR="005326BE" w:rsidRDefault="005326BE" w:rsidP="00D079FC">
      <w:pPr>
        <w:jc w:val="both"/>
        <w:rPr>
          <w:b/>
          <w:bCs/>
        </w:rPr>
      </w:pPr>
    </w:p>
    <w:p w14:paraId="70EEC547" w14:textId="075BCB90" w:rsidR="006C2D91" w:rsidRPr="006C2D91" w:rsidRDefault="006C2D91" w:rsidP="00D079FC">
      <w:pPr>
        <w:jc w:val="both"/>
        <w:rPr>
          <w:b/>
          <w:bCs/>
        </w:rPr>
      </w:pPr>
      <w:r w:rsidRPr="006C2D91">
        <w:rPr>
          <w:b/>
          <w:bCs/>
        </w:rPr>
        <w:lastRenderedPageBreak/>
        <w:t>OUTPUT</w:t>
      </w:r>
    </w:p>
    <w:p w14:paraId="63E7A0BE" w14:textId="77777777" w:rsidR="006C2D91" w:rsidRDefault="006C2D91" w:rsidP="00D079FC">
      <w:pPr>
        <w:jc w:val="both"/>
        <w:rPr>
          <w:rFonts w:ascii="Arima Koshi" w:hAnsi="Arima Koshi" w:cs="Arima Koshi"/>
          <w:sz w:val="22"/>
          <w:szCs w:val="22"/>
        </w:rPr>
      </w:pPr>
    </w:p>
    <w:p w14:paraId="7040F5BD" w14:textId="21544A53" w:rsidR="00DC039F" w:rsidRDefault="005326BE" w:rsidP="00D079FC">
      <w:pPr>
        <w:jc w:val="both"/>
        <w:rPr>
          <w:rFonts w:ascii="Arima Koshi" w:hAnsi="Arima Koshi" w:cs="Arima Koshi"/>
          <w:sz w:val="22"/>
          <w:szCs w:val="22"/>
        </w:rPr>
      </w:pPr>
      <w:r>
        <w:rPr>
          <w:rFonts w:ascii="Arima Koshi" w:hAnsi="Arima Koshi" w:cs="Arima Koshi"/>
          <w:noProof/>
          <w:sz w:val="22"/>
          <w:szCs w:val="22"/>
        </w:rPr>
        <w:drawing>
          <wp:inline distT="0" distB="0" distL="0" distR="0" wp14:anchorId="39B40AE0" wp14:editId="0F2741EE">
            <wp:extent cx="5524500" cy="6667500"/>
            <wp:effectExtent l="0" t="0" r="0" b="0"/>
            <wp:docPr id="1196507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07893" name="Picture 1196507893"/>
                    <pic:cNvPicPr/>
                  </pic:nvPicPr>
                  <pic:blipFill>
                    <a:blip r:embed="rId11">
                      <a:extLst>
                        <a:ext uri="{28A0092B-C50C-407E-A947-70E740481C1C}">
                          <a14:useLocalDpi xmlns:a14="http://schemas.microsoft.com/office/drawing/2010/main" val="0"/>
                        </a:ext>
                      </a:extLst>
                    </a:blip>
                    <a:stretch>
                      <a:fillRect/>
                    </a:stretch>
                  </pic:blipFill>
                  <pic:spPr>
                    <a:xfrm>
                      <a:off x="0" y="0"/>
                      <a:ext cx="5524500" cy="6667500"/>
                    </a:xfrm>
                    <a:prstGeom prst="rect">
                      <a:avLst/>
                    </a:prstGeom>
                  </pic:spPr>
                </pic:pic>
              </a:graphicData>
            </a:graphic>
          </wp:inline>
        </w:drawing>
      </w:r>
    </w:p>
    <w:p w14:paraId="4ABB498C" w14:textId="65EEED48" w:rsidR="00300D4A" w:rsidRDefault="00300D4A" w:rsidP="00D079FC">
      <w:pPr>
        <w:jc w:val="both"/>
        <w:rPr>
          <w:rFonts w:ascii="Arima Koshi" w:hAnsi="Arima Koshi" w:cs="Arima Koshi"/>
          <w:sz w:val="22"/>
          <w:szCs w:val="22"/>
        </w:rPr>
      </w:pPr>
      <w:r>
        <w:rPr>
          <w:rFonts w:ascii="Arima Koshi" w:hAnsi="Arima Koshi" w:cs="Arima Koshi"/>
          <w:noProof/>
          <w:sz w:val="22"/>
          <w:szCs w:val="22"/>
        </w:rPr>
        <w:lastRenderedPageBreak/>
        <w:drawing>
          <wp:inline distT="0" distB="0" distL="0" distR="0" wp14:anchorId="1A11D6EC" wp14:editId="6EB65241">
            <wp:extent cx="5524500" cy="6591300"/>
            <wp:effectExtent l="0" t="0" r="0" b="0"/>
            <wp:docPr id="19921162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16289" name="Picture 1992116289"/>
                    <pic:cNvPicPr/>
                  </pic:nvPicPr>
                  <pic:blipFill>
                    <a:blip r:embed="rId12">
                      <a:extLst>
                        <a:ext uri="{28A0092B-C50C-407E-A947-70E740481C1C}">
                          <a14:useLocalDpi xmlns:a14="http://schemas.microsoft.com/office/drawing/2010/main" val="0"/>
                        </a:ext>
                      </a:extLst>
                    </a:blip>
                    <a:stretch>
                      <a:fillRect/>
                    </a:stretch>
                  </pic:blipFill>
                  <pic:spPr>
                    <a:xfrm>
                      <a:off x="0" y="0"/>
                      <a:ext cx="5524500" cy="6591300"/>
                    </a:xfrm>
                    <a:prstGeom prst="rect">
                      <a:avLst/>
                    </a:prstGeom>
                  </pic:spPr>
                </pic:pic>
              </a:graphicData>
            </a:graphic>
          </wp:inline>
        </w:drawing>
      </w:r>
    </w:p>
    <w:p w14:paraId="089D49B5" w14:textId="3C31365F" w:rsidR="00300D4A" w:rsidRDefault="00300D4A" w:rsidP="00D079FC">
      <w:pPr>
        <w:jc w:val="both"/>
        <w:rPr>
          <w:rFonts w:ascii="Arima Koshi" w:hAnsi="Arima Koshi" w:cs="Arima Koshi"/>
          <w:sz w:val="22"/>
          <w:szCs w:val="22"/>
        </w:rPr>
      </w:pPr>
      <w:r>
        <w:rPr>
          <w:rFonts w:ascii="Arima Koshi" w:hAnsi="Arima Koshi" w:cs="Arima Koshi"/>
          <w:noProof/>
          <w:sz w:val="22"/>
          <w:szCs w:val="22"/>
        </w:rPr>
        <w:lastRenderedPageBreak/>
        <w:drawing>
          <wp:inline distT="0" distB="0" distL="0" distR="0" wp14:anchorId="46FFB71F" wp14:editId="1E12E77F">
            <wp:extent cx="5524500" cy="6731000"/>
            <wp:effectExtent l="0" t="0" r="0" b="0"/>
            <wp:docPr id="6084814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81439" name="Picture 608481439"/>
                    <pic:cNvPicPr/>
                  </pic:nvPicPr>
                  <pic:blipFill>
                    <a:blip r:embed="rId13">
                      <a:extLst>
                        <a:ext uri="{28A0092B-C50C-407E-A947-70E740481C1C}">
                          <a14:useLocalDpi xmlns:a14="http://schemas.microsoft.com/office/drawing/2010/main" val="0"/>
                        </a:ext>
                      </a:extLst>
                    </a:blip>
                    <a:stretch>
                      <a:fillRect/>
                    </a:stretch>
                  </pic:blipFill>
                  <pic:spPr>
                    <a:xfrm>
                      <a:off x="0" y="0"/>
                      <a:ext cx="5524500" cy="6731000"/>
                    </a:xfrm>
                    <a:prstGeom prst="rect">
                      <a:avLst/>
                    </a:prstGeom>
                  </pic:spPr>
                </pic:pic>
              </a:graphicData>
            </a:graphic>
          </wp:inline>
        </w:drawing>
      </w:r>
    </w:p>
    <w:p w14:paraId="1625E2D5" w14:textId="12168AC1" w:rsidR="00300D4A" w:rsidRDefault="00300D4A" w:rsidP="00D079FC">
      <w:pPr>
        <w:jc w:val="both"/>
        <w:rPr>
          <w:rFonts w:ascii="Arima Koshi" w:hAnsi="Arima Koshi" w:cs="Arima Koshi"/>
          <w:sz w:val="22"/>
          <w:szCs w:val="22"/>
        </w:rPr>
      </w:pPr>
      <w:r>
        <w:rPr>
          <w:rFonts w:ascii="Arima Koshi" w:hAnsi="Arima Koshi" w:cs="Arima Koshi"/>
          <w:noProof/>
          <w:sz w:val="22"/>
          <w:szCs w:val="22"/>
        </w:rPr>
        <w:lastRenderedPageBreak/>
        <w:drawing>
          <wp:inline distT="0" distB="0" distL="0" distR="0" wp14:anchorId="05D5BCF3" wp14:editId="68316236">
            <wp:extent cx="5524500" cy="6845300"/>
            <wp:effectExtent l="0" t="0" r="0" b="0"/>
            <wp:docPr id="8886286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28695" name="Picture 888628695"/>
                    <pic:cNvPicPr/>
                  </pic:nvPicPr>
                  <pic:blipFill>
                    <a:blip r:embed="rId14">
                      <a:extLst>
                        <a:ext uri="{28A0092B-C50C-407E-A947-70E740481C1C}">
                          <a14:useLocalDpi xmlns:a14="http://schemas.microsoft.com/office/drawing/2010/main" val="0"/>
                        </a:ext>
                      </a:extLst>
                    </a:blip>
                    <a:stretch>
                      <a:fillRect/>
                    </a:stretch>
                  </pic:blipFill>
                  <pic:spPr>
                    <a:xfrm>
                      <a:off x="0" y="0"/>
                      <a:ext cx="5524500" cy="6845300"/>
                    </a:xfrm>
                    <a:prstGeom prst="rect">
                      <a:avLst/>
                    </a:prstGeom>
                  </pic:spPr>
                </pic:pic>
              </a:graphicData>
            </a:graphic>
          </wp:inline>
        </w:drawing>
      </w:r>
    </w:p>
    <w:p w14:paraId="7029D2F7" w14:textId="77777777" w:rsidR="00300D4A" w:rsidRDefault="00300D4A" w:rsidP="00D079FC">
      <w:pPr>
        <w:pStyle w:val="pdq2pgselectionanchorcontainer"/>
        <w:jc w:val="both"/>
        <w:rPr>
          <w:rFonts w:ascii="Adelle Sans Devanagari" w:hAnsi="Adelle Sans Devanagari" w:cs="Adelle Sans Devanagari"/>
        </w:rPr>
      </w:pPr>
    </w:p>
    <w:p w14:paraId="06B666B2" w14:textId="77777777" w:rsidR="00300D4A" w:rsidRDefault="00300D4A" w:rsidP="00D079FC">
      <w:pPr>
        <w:pStyle w:val="pdq2pgselectionanchorcontainer"/>
        <w:jc w:val="both"/>
        <w:rPr>
          <w:rFonts w:ascii="Adelle Sans Devanagari" w:hAnsi="Adelle Sans Devanagari" w:cs="Adelle Sans Devanagari"/>
        </w:rPr>
      </w:pPr>
    </w:p>
    <w:p w14:paraId="5B7CF1B8" w14:textId="77777777" w:rsidR="00300D4A" w:rsidRDefault="00300D4A" w:rsidP="00D079FC">
      <w:pPr>
        <w:pStyle w:val="pdq2pgselectionanchorcontainer"/>
        <w:jc w:val="both"/>
        <w:rPr>
          <w:rFonts w:ascii="Adelle Sans Devanagari" w:hAnsi="Adelle Sans Devanagari" w:cs="Adelle Sans Devanagari"/>
        </w:rPr>
      </w:pPr>
    </w:p>
    <w:p w14:paraId="25DAD733" w14:textId="77777777" w:rsidR="00300D4A" w:rsidRDefault="00300D4A" w:rsidP="00D079FC">
      <w:pPr>
        <w:pStyle w:val="pdq2pgselectionanchorcontainer"/>
        <w:jc w:val="both"/>
        <w:rPr>
          <w:rFonts w:ascii="Adelle Sans Devanagari" w:hAnsi="Adelle Sans Devanagari" w:cs="Adelle Sans Devanagari"/>
        </w:rPr>
      </w:pPr>
    </w:p>
    <w:p w14:paraId="391E3608" w14:textId="6F122323" w:rsidR="006E5E71" w:rsidRPr="006E5E71" w:rsidRDefault="006E5E71" w:rsidP="00D079FC">
      <w:pPr>
        <w:pStyle w:val="pdq2pgselectionanchorcontainer"/>
        <w:jc w:val="both"/>
        <w:rPr>
          <w:rFonts w:ascii="Adelle Sans Devanagari" w:hAnsi="Adelle Sans Devanagari" w:cs="Adelle Sans Devanagari"/>
        </w:rPr>
      </w:pPr>
      <w:r w:rsidRPr="006E5E71">
        <w:rPr>
          <w:rFonts w:ascii="Adelle Sans Devanagari" w:hAnsi="Adelle Sans Devanagari" w:cs="Adelle Sans Devanagari" w:hint="cs"/>
        </w:rPr>
        <w:lastRenderedPageBreak/>
        <w:t xml:space="preserve">In </w:t>
      </w:r>
      <w:r w:rsidRPr="00300D4A">
        <w:rPr>
          <w:rFonts w:ascii="Adelle Sans Devanagari" w:hAnsi="Adelle Sans Devanagari" w:cs="Adelle Sans Devanagari" w:hint="cs"/>
          <w:b/>
          <w:bCs/>
        </w:rPr>
        <w:t>CO3</w:t>
      </w:r>
      <w:r w:rsidRPr="006E5E71">
        <w:rPr>
          <w:rFonts w:ascii="Adelle Sans Devanagari" w:hAnsi="Adelle Sans Devanagari" w:cs="Adelle Sans Devanagari" w:hint="cs"/>
        </w:rPr>
        <w:t xml:space="preserve">, the project is expanded to manage </w:t>
      </w:r>
      <w:r w:rsidRPr="00300D4A">
        <w:rPr>
          <w:rStyle w:val="Strong"/>
          <w:rFonts w:ascii="Adelle Sans Devanagari" w:hAnsi="Adelle Sans Devanagari" w:cs="Adelle Sans Devanagari" w:hint="cs"/>
          <w:b w:val="0"/>
          <w:bCs w:val="0"/>
        </w:rPr>
        <w:t>multiple vehicles</w:t>
      </w:r>
      <w:r w:rsidRPr="006E5E71">
        <w:rPr>
          <w:rFonts w:ascii="Adelle Sans Devanagari" w:hAnsi="Adelle Sans Devanagari" w:cs="Adelle Sans Devanagari" w:hint="cs"/>
        </w:rPr>
        <w:t xml:space="preserve"> instead of only one vehicle.</w:t>
      </w:r>
    </w:p>
    <w:p w14:paraId="570B9025" w14:textId="77777777" w:rsidR="006E5E71" w:rsidRPr="006E5E71" w:rsidRDefault="006E5E71" w:rsidP="00D079FC">
      <w:pPr>
        <w:pStyle w:val="NormalWeb"/>
        <w:jc w:val="both"/>
        <w:rPr>
          <w:rFonts w:ascii="Adelle Sans Devanagari" w:hAnsi="Adelle Sans Devanagari" w:cs="Adelle Sans Devanagari"/>
        </w:rPr>
      </w:pPr>
      <w:r w:rsidRPr="006E5E71">
        <w:rPr>
          <w:rFonts w:ascii="Adelle Sans Devanagari" w:hAnsi="Adelle Sans Devanagari" w:cs="Adelle Sans Devanagari" w:hint="cs"/>
        </w:rPr>
        <w:t>The program uses:</w:t>
      </w:r>
    </w:p>
    <w:p w14:paraId="71A5C0F7" w14:textId="77777777" w:rsidR="006E5E71" w:rsidRPr="006E5E71" w:rsidRDefault="006E5E71" w:rsidP="00D079FC">
      <w:pPr>
        <w:numPr>
          <w:ilvl w:val="0"/>
          <w:numId w:val="21"/>
        </w:numPr>
        <w:spacing w:before="100" w:beforeAutospacing="1" w:after="100" w:afterAutospacing="1"/>
        <w:jc w:val="both"/>
        <w:rPr>
          <w:rFonts w:ascii="Adelle Sans Devanagari" w:hAnsi="Adelle Sans Devanagari" w:cs="Adelle Sans Devanagari"/>
        </w:rPr>
      </w:pPr>
      <w:r w:rsidRPr="006E5E71">
        <w:rPr>
          <w:rFonts w:ascii="Adelle Sans Devanagari" w:hAnsi="Adelle Sans Devanagari" w:cs="Adelle Sans Devanagari" w:hint="cs"/>
        </w:rPr>
        <w:t xml:space="preserve">Methods for separate operations </w:t>
      </w:r>
    </w:p>
    <w:p w14:paraId="7EE8C8A6" w14:textId="77777777" w:rsidR="006E5E71" w:rsidRPr="006E5E71" w:rsidRDefault="006E5E71" w:rsidP="00D079FC">
      <w:pPr>
        <w:numPr>
          <w:ilvl w:val="0"/>
          <w:numId w:val="21"/>
        </w:numPr>
        <w:spacing w:before="100" w:beforeAutospacing="1" w:after="100" w:afterAutospacing="1"/>
        <w:jc w:val="both"/>
        <w:rPr>
          <w:rFonts w:ascii="Adelle Sans Devanagari" w:hAnsi="Adelle Sans Devanagari" w:cs="Adelle Sans Devanagari"/>
        </w:rPr>
      </w:pPr>
      <w:r w:rsidRPr="006E5E71">
        <w:rPr>
          <w:rFonts w:ascii="Adelle Sans Devanagari" w:hAnsi="Adelle Sans Devanagari" w:cs="Adelle Sans Devanagari" w:hint="cs"/>
        </w:rPr>
        <w:t xml:space="preserve">1-D arrays for vehicle information </w:t>
      </w:r>
    </w:p>
    <w:p w14:paraId="43669180" w14:textId="77777777" w:rsidR="006E5E71" w:rsidRPr="006E5E71" w:rsidRDefault="006E5E71" w:rsidP="00D079FC">
      <w:pPr>
        <w:numPr>
          <w:ilvl w:val="0"/>
          <w:numId w:val="21"/>
        </w:numPr>
        <w:spacing w:before="100" w:beforeAutospacing="1" w:after="100" w:afterAutospacing="1"/>
        <w:jc w:val="both"/>
        <w:rPr>
          <w:rFonts w:ascii="Adelle Sans Devanagari" w:hAnsi="Adelle Sans Devanagari" w:cs="Adelle Sans Devanagari"/>
        </w:rPr>
      </w:pPr>
      <w:r w:rsidRPr="006E5E71">
        <w:rPr>
          <w:rFonts w:ascii="Adelle Sans Devanagari" w:hAnsi="Adelle Sans Devanagari" w:cs="Adelle Sans Devanagari" w:hint="cs"/>
        </w:rPr>
        <w:t xml:space="preserve">2-D arrays for rental records </w:t>
      </w:r>
    </w:p>
    <w:p w14:paraId="50E8A574" w14:textId="77777777" w:rsidR="006E5E71" w:rsidRPr="006E5E71" w:rsidRDefault="006E5E71" w:rsidP="00D079FC">
      <w:pPr>
        <w:numPr>
          <w:ilvl w:val="0"/>
          <w:numId w:val="21"/>
        </w:numPr>
        <w:spacing w:before="100" w:beforeAutospacing="1" w:after="100" w:afterAutospacing="1"/>
        <w:jc w:val="both"/>
        <w:rPr>
          <w:rFonts w:ascii="Adelle Sans Devanagari" w:hAnsi="Adelle Sans Devanagari" w:cs="Adelle Sans Devanagari"/>
        </w:rPr>
      </w:pPr>
      <w:r w:rsidRPr="006E5E71">
        <w:rPr>
          <w:rFonts w:ascii="Adelle Sans Devanagari" w:hAnsi="Adelle Sans Devanagari" w:cs="Adelle Sans Devanagari" w:hint="cs"/>
        </w:rPr>
        <w:t>Recursion for displaying vehicle information</w:t>
      </w:r>
    </w:p>
    <w:p w14:paraId="45DDDA94" w14:textId="401F7D04" w:rsidR="006C2D91" w:rsidRDefault="006E5E71" w:rsidP="00D079FC">
      <w:pPr>
        <w:jc w:val="both"/>
        <w:rPr>
          <w:b/>
          <w:bCs/>
          <w:sz w:val="28"/>
          <w:szCs w:val="28"/>
        </w:rPr>
      </w:pPr>
      <w:r w:rsidRPr="00A1674C">
        <w:rPr>
          <w:b/>
          <w:bCs/>
          <w:sz w:val="28"/>
          <w:szCs w:val="28"/>
        </w:rPr>
        <w:t>CODE</w:t>
      </w:r>
    </w:p>
    <w:p w14:paraId="67D31D56" w14:textId="77777777" w:rsidR="00A1674C" w:rsidRDefault="00A1674C" w:rsidP="00D079FC">
      <w:pPr>
        <w:jc w:val="both"/>
        <w:rPr>
          <w:b/>
          <w:bCs/>
          <w:sz w:val="28"/>
          <w:szCs w:val="28"/>
        </w:rPr>
      </w:pPr>
    </w:p>
    <w:p w14:paraId="7F7090DF" w14:textId="0C327C79"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import java.util.Scanner;</w:t>
      </w:r>
    </w:p>
    <w:p w14:paraId="77966962" w14:textId="29195F69"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public class CarFleetManagerCO3 {</w:t>
      </w:r>
    </w:p>
    <w:p w14:paraId="5744DAFE" w14:textId="4D6DF99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static Scanner sc = new Scanner(System.in);</w:t>
      </w:r>
    </w:p>
    <w:p w14:paraId="079233B8"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static String[] vehicleId = {</w:t>
      </w:r>
    </w:p>
    <w:p w14:paraId="0ED6CD79"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"KA01-ECO-1",</w:t>
      </w:r>
    </w:p>
    <w:p w14:paraId="61955433"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"KA09-SUV-3",</w:t>
      </w:r>
    </w:p>
    <w:p w14:paraId="38CC200A"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"KA05-LUX-7"</w:t>
      </w:r>
    </w:p>
    <w:p w14:paraId="3ACF9B62" w14:textId="0F0CE369"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w:t>
      </w:r>
    </w:p>
    <w:p w14:paraId="5EA55390"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static String[] vehicleClass = </w:t>
      </w:r>
    </w:p>
    <w:p w14:paraId="4988C7BB" w14:textId="7C7CE68B"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w:t>
      </w:r>
    </w:p>
    <w:p w14:paraId="1F633591"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"Economy",</w:t>
      </w:r>
    </w:p>
    <w:p w14:paraId="3C0AACFB"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"SUV",</w:t>
      </w:r>
    </w:p>
    <w:p w14:paraId="009AE098"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"Luxury"</w:t>
      </w:r>
    </w:p>
    <w:p w14:paraId="50A6DEAA"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w:t>
      </w:r>
    </w:p>
    <w:p w14:paraId="2CB9097C" w14:textId="77777777" w:rsidR="00A1674C" w:rsidRPr="00806CA7" w:rsidRDefault="00A1674C" w:rsidP="00D079FC">
      <w:pPr>
        <w:jc w:val="both"/>
        <w:rPr>
          <w:rFonts w:ascii="Arima Koshi" w:hAnsi="Arima Koshi" w:cs="Arima Koshi"/>
          <w:sz w:val="22"/>
          <w:szCs w:val="22"/>
        </w:rPr>
      </w:pPr>
    </w:p>
    <w:p w14:paraId="5E8D845F"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static double[] dailyRate =</w:t>
      </w:r>
    </w:p>
    <w:p w14:paraId="51ADA44D" w14:textId="078398E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w:t>
      </w:r>
    </w:p>
    <w:p w14:paraId="0D84F80A"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1500,</w:t>
      </w:r>
    </w:p>
    <w:p w14:paraId="412C57D9"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2500,</w:t>
      </w:r>
    </w:p>
    <w:p w14:paraId="05B58346" w14:textId="109A0A96"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500  };</w:t>
      </w:r>
    </w:p>
    <w:p w14:paraId="1F79D59F" w14:textId="77777777" w:rsidR="00A1674C" w:rsidRPr="00806CA7" w:rsidRDefault="00A1674C" w:rsidP="00D079FC">
      <w:pPr>
        <w:jc w:val="both"/>
        <w:rPr>
          <w:rFonts w:ascii="Arima Koshi" w:hAnsi="Arima Koshi" w:cs="Arima Koshi"/>
          <w:sz w:val="22"/>
          <w:szCs w:val="22"/>
        </w:rPr>
      </w:pPr>
    </w:p>
    <w:p w14:paraId="2004E94A"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static double[] odometer = {</w:t>
      </w:r>
    </w:p>
    <w:p w14:paraId="77767C05"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20000,</w:t>
      </w:r>
    </w:p>
    <w:p w14:paraId="1780B83E"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39000,</w:t>
      </w:r>
    </w:p>
    <w:p w14:paraId="4028CFB5"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15000</w:t>
      </w:r>
    </w:p>
    <w:p w14:paraId="56C7D40F" w14:textId="5F2A25C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w:t>
      </w:r>
    </w:p>
    <w:p w14:paraId="610A88C1" w14:textId="6EF83003" w:rsidR="00A1674C" w:rsidRPr="00806CA7" w:rsidRDefault="00A1674C" w:rsidP="00D079FC">
      <w:pPr>
        <w:jc w:val="both"/>
        <w:rPr>
          <w:rFonts w:ascii="Arima Koshi" w:hAnsi="Arima Koshi" w:cs="Arima Koshi"/>
          <w:sz w:val="22"/>
          <w:szCs w:val="22"/>
        </w:rPr>
      </w:pPr>
    </w:p>
    <w:p w14:paraId="1CCFEC3D" w14:textId="4256D26F"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static int[][] rentalData = new int[3][2];</w:t>
      </w:r>
    </w:p>
    <w:p w14:paraId="1E74FE86" w14:textId="17D3C32B"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static void displayVehicle(int index) {</w:t>
      </w:r>
    </w:p>
    <w:p w14:paraId="252AC982" w14:textId="0631AA69"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System.out.println( "Vehicle ID: " + vehicleId[index]);</w:t>
      </w:r>
    </w:p>
    <w:p w14:paraId="7A951855" w14:textId="195893ED"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System.out.println( "Class: " + vehicleClass[index]);</w:t>
      </w:r>
    </w:p>
    <w:p w14:paraId="5AEA9321" w14:textId="1DA46BB0"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System.out.println( "Daily Rate: Rs." + dailyRate[index]);</w:t>
      </w:r>
    </w:p>
    <w:p w14:paraId="564E0BFE" w14:textId="55898A33"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System.out.println(  "Odometer: " + odometer[index] + " km");</w:t>
      </w:r>
    </w:p>
    <w:p w14:paraId="0B2EEDD6" w14:textId="4C78E8D8"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System.out.println();</w:t>
      </w:r>
    </w:p>
    <w:p w14:paraId="2D204A9F" w14:textId="5535CD33"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w:t>
      </w:r>
    </w:p>
    <w:p w14:paraId="62FBBCCF" w14:textId="0C0DF965"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static void displayVehicles(int index) {</w:t>
      </w:r>
    </w:p>
    <w:p w14:paraId="6E87463C"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if (index == vehicleId.length) {</w:t>
      </w:r>
    </w:p>
    <w:p w14:paraId="569E615C"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return;</w:t>
      </w:r>
    </w:p>
    <w:p w14:paraId="36E77C45" w14:textId="0F253F55"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w:t>
      </w:r>
    </w:p>
    <w:p w14:paraId="6B335480" w14:textId="22FB56BB"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displayVehicle(index);</w:t>
      </w:r>
    </w:p>
    <w:p w14:paraId="2B3DABA9"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displayVehicles(index + 1);</w:t>
      </w:r>
    </w:p>
    <w:p w14:paraId="6556DB2B" w14:textId="1CB4E31C"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w:t>
      </w:r>
    </w:p>
    <w:p w14:paraId="5022DBCF"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static double calculateCharge(</w:t>
      </w:r>
    </w:p>
    <w:p w14:paraId="64577036"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int days,</w:t>
      </w:r>
    </w:p>
    <w:p w14:paraId="0978A38F"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double rate,</w:t>
      </w:r>
    </w:p>
    <w:p w14:paraId="7427538D"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double distance,</w:t>
      </w:r>
    </w:p>
    <w:p w14:paraId="2F7390A4" w14:textId="45A8D87C"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double kmRate) {</w:t>
      </w:r>
    </w:p>
    <w:p w14:paraId="04971599" w14:textId="7985D6FF"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double baseCharge = days * rate;</w:t>
      </w:r>
    </w:p>
    <w:p w14:paraId="33243146"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double mileageCharge =</w:t>
      </w:r>
    </w:p>
    <w:p w14:paraId="0E832818"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distance * kmRate;</w:t>
      </w:r>
    </w:p>
    <w:p w14:paraId="58A5D624" w14:textId="77777777" w:rsidR="00A1674C" w:rsidRPr="00806CA7" w:rsidRDefault="00A1674C" w:rsidP="00D079FC">
      <w:pPr>
        <w:jc w:val="both"/>
        <w:rPr>
          <w:rFonts w:ascii="Arima Koshi" w:hAnsi="Arima Koshi" w:cs="Arima Koshi"/>
          <w:sz w:val="22"/>
          <w:szCs w:val="22"/>
        </w:rPr>
      </w:pPr>
    </w:p>
    <w:p w14:paraId="6D151079"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return baseCharge + mileageCharge;</w:t>
      </w:r>
    </w:p>
    <w:p w14:paraId="6B5B54C0" w14:textId="5F161D8C"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w:t>
      </w:r>
    </w:p>
    <w:p w14:paraId="0D3E6AE1" w14:textId="6E78631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static int searchVehicle(String id) {</w:t>
      </w:r>
    </w:p>
    <w:p w14:paraId="7222259A" w14:textId="1B7E6464"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for (int i = 0; i &lt; vehicleId.length; i++) {</w:t>
      </w:r>
    </w:p>
    <w:p w14:paraId="3E90BCA0" w14:textId="5ADE0DB1"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if (vehicleId[i].equalsIgnoreCase(id)) {</w:t>
      </w:r>
    </w:p>
    <w:p w14:paraId="51A11699"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return i;</w:t>
      </w:r>
    </w:p>
    <w:p w14:paraId="2BECC892"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w:t>
      </w:r>
    </w:p>
    <w:p w14:paraId="1F9DAA15" w14:textId="13C03671"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w:t>
      </w:r>
    </w:p>
    <w:p w14:paraId="7E929F39"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return -1;</w:t>
      </w:r>
    </w:p>
    <w:p w14:paraId="46217BED" w14:textId="3B65764B"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w:t>
      </w:r>
    </w:p>
    <w:p w14:paraId="37473DBF" w14:textId="3E77EF04"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static void showFleet() {</w:t>
      </w:r>
    </w:p>
    <w:p w14:paraId="238A3771" w14:textId="1A194924"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System.out.println("\n===== VEHICLE FLEET =====");</w:t>
      </w:r>
    </w:p>
    <w:p w14:paraId="087DB3EF"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displayVehicles(0);</w:t>
      </w:r>
    </w:p>
    <w:p w14:paraId="281973DE" w14:textId="5717B801"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w:t>
      </w:r>
    </w:p>
    <w:p w14:paraId="61881402" w14:textId="43FAD49B"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lastRenderedPageBreak/>
        <w:t xml:space="preserve">    public static void main(String[] args) {</w:t>
      </w:r>
    </w:p>
    <w:p w14:paraId="5DAC9A5B" w14:textId="08BB1AC6"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int choice;</w:t>
      </w:r>
    </w:p>
    <w:p w14:paraId="470D89F2" w14:textId="0CFED6F4"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do {</w:t>
      </w:r>
    </w:p>
    <w:p w14:paraId="6D71D869"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System.out.println(</w:t>
      </w:r>
    </w:p>
    <w:p w14:paraId="59B1FE7F" w14:textId="27890AE3"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"\n===== CAR RENTAL FLEET MANAGER =====");</w:t>
      </w:r>
    </w:p>
    <w:p w14:paraId="1C7D3564"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System.out.println("1. Display Fleet");</w:t>
      </w:r>
    </w:p>
    <w:p w14:paraId="0A75FC59"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System.out.println("2. Search Vehicle");</w:t>
      </w:r>
    </w:p>
    <w:p w14:paraId="6B5E8C97"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System.out.println("3. Rent Vehicle");</w:t>
      </w:r>
    </w:p>
    <w:p w14:paraId="254467C8"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System.out.println("4. Display Rental Data");</w:t>
      </w:r>
    </w:p>
    <w:p w14:paraId="6C053792" w14:textId="4F735B70"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System.out.println("5. Exit");</w:t>
      </w:r>
    </w:p>
    <w:p w14:paraId="1F31D533"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System.out.print("Enter choice: ");</w:t>
      </w:r>
    </w:p>
    <w:p w14:paraId="0D91EFA5" w14:textId="4E1C5DE9"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choice = sc.nextInt();</w:t>
      </w:r>
    </w:p>
    <w:p w14:paraId="3D7AA891" w14:textId="314B895D"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switch (choice) {</w:t>
      </w:r>
    </w:p>
    <w:p w14:paraId="4451A1E0" w14:textId="39E186D5"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case 1:</w:t>
      </w:r>
    </w:p>
    <w:p w14:paraId="650D800E" w14:textId="1BFE6F40"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showFleet();</w:t>
      </w:r>
    </w:p>
    <w:p w14:paraId="51F6982A"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break;</w:t>
      </w:r>
    </w:p>
    <w:p w14:paraId="19B4559E" w14:textId="77777777" w:rsidR="00A1674C" w:rsidRPr="00806CA7" w:rsidRDefault="00A1674C" w:rsidP="00D079FC">
      <w:pPr>
        <w:jc w:val="both"/>
        <w:rPr>
          <w:rFonts w:ascii="Arima Koshi" w:hAnsi="Arima Koshi" w:cs="Arima Koshi"/>
          <w:sz w:val="22"/>
          <w:szCs w:val="22"/>
        </w:rPr>
      </w:pPr>
    </w:p>
    <w:p w14:paraId="1D2D5B52" w14:textId="0AFEA3E0"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case 2:</w:t>
      </w:r>
    </w:p>
    <w:p w14:paraId="52CF235E" w14:textId="765E7C34"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 "Enter vehicle ID: ");</w:t>
      </w:r>
    </w:p>
    <w:p w14:paraId="028482DC" w14:textId="1484A0F3"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String id = sc.next();</w:t>
      </w:r>
    </w:p>
    <w:p w14:paraId="106F30D5" w14:textId="3F1F50DC"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int index = searchVehicle(id);</w:t>
      </w:r>
    </w:p>
    <w:p w14:paraId="68FB0910" w14:textId="2F6DE5CF"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if (index == -1) {</w:t>
      </w:r>
    </w:p>
    <w:p w14:paraId="4F44B59E" w14:textId="7688DC29"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System.out.println("Vehicle not found.");</w:t>
      </w:r>
    </w:p>
    <w:p w14:paraId="63D17B20" w14:textId="351F1C13"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 else {</w:t>
      </w:r>
    </w:p>
    <w:p w14:paraId="766D57E8"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displayVehicle(index);</w:t>
      </w:r>
    </w:p>
    <w:p w14:paraId="3177C047" w14:textId="0584E75D"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w:t>
      </w:r>
    </w:p>
    <w:p w14:paraId="6CDC90DE" w14:textId="32FD477B"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break;</w:t>
      </w:r>
    </w:p>
    <w:p w14:paraId="1549E6B5" w14:textId="39AC0CA1"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case 3:</w:t>
      </w:r>
    </w:p>
    <w:p w14:paraId="7CD63321" w14:textId="22773F7A"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  "Enter vehicle number (1-3): ");</w:t>
      </w:r>
    </w:p>
    <w:p w14:paraId="30680BC5" w14:textId="3668CAA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int vehicleNumber = sc.nextInt();</w:t>
      </w:r>
    </w:p>
    <w:p w14:paraId="0AE4644E" w14:textId="362CF4EF"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if (vehicleNumber &lt; 1 || vehicleNumber &gt; 3) {</w:t>
      </w:r>
    </w:p>
    <w:p w14:paraId="06F95921" w14:textId="75BD38A2"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System.out.println( "Invalid vehicle.");</w:t>
      </w:r>
    </w:p>
    <w:p w14:paraId="26DCF90B"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break;</w:t>
      </w:r>
    </w:p>
    <w:p w14:paraId="00CE3364" w14:textId="77328773"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w:t>
      </w:r>
    </w:p>
    <w:p w14:paraId="342A4D73" w14:textId="0719A830"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int vehicleIndex = vehicleNumber - 1;</w:t>
      </w:r>
    </w:p>
    <w:p w14:paraId="32C6F2BE" w14:textId="61FA138F"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 "Enter rental days: ");</w:t>
      </w:r>
    </w:p>
    <w:p w14:paraId="679CA311" w14:textId="51CD3681"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int days = sc.nextInt();</w:t>
      </w:r>
    </w:p>
    <w:p w14:paraId="1ADFA4E8" w14:textId="633138F5"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 "Enter distance travelled: ");</w:t>
      </w:r>
    </w:p>
    <w:p w14:paraId="78A287F7" w14:textId="5009DE89"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double distance = sc.nextDouble();</w:t>
      </w:r>
    </w:p>
    <w:p w14:paraId="543A996B" w14:textId="25AB1792"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lastRenderedPageBreak/>
        <w:t xml:space="preserve">                    double kmRate;</w:t>
      </w:r>
    </w:p>
    <w:p w14:paraId="671C892B"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if (vehicleClass[vehicleIndex]</w:t>
      </w:r>
    </w:p>
    <w:p w14:paraId="0C70494D" w14:textId="2AA3123E"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w:t>
      </w:r>
      <w:r w:rsidR="007F39E0" w:rsidRPr="00806CA7">
        <w:rPr>
          <w:rFonts w:ascii="Arima Koshi" w:hAnsi="Arima Koshi" w:cs="Arima Koshi"/>
          <w:sz w:val="22"/>
          <w:szCs w:val="22"/>
        </w:rPr>
        <w:t xml:space="preserve">        </w:t>
      </w:r>
      <w:r w:rsidRPr="00806CA7">
        <w:rPr>
          <w:rFonts w:ascii="Arima Koshi" w:hAnsi="Arima Koshi" w:cs="Arima Koshi"/>
          <w:sz w:val="22"/>
          <w:szCs w:val="22"/>
        </w:rPr>
        <w:t>.equals("Economy")) {</w:t>
      </w:r>
    </w:p>
    <w:p w14:paraId="2CE04943" w14:textId="4CFFAB3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kmRate = 5;</w:t>
      </w:r>
    </w:p>
    <w:p w14:paraId="336755B3"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 else if (</w:t>
      </w:r>
    </w:p>
    <w:p w14:paraId="1E4F7D03"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vehicleClass[vehicleIndex]</w:t>
      </w:r>
    </w:p>
    <w:p w14:paraId="20C6C4C8" w14:textId="07583CE4"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.equals("SUV")) {</w:t>
      </w:r>
    </w:p>
    <w:p w14:paraId="0477F351"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kmRate = 8;</w:t>
      </w:r>
    </w:p>
    <w:p w14:paraId="08BE28EB" w14:textId="77777777" w:rsidR="00A1674C" w:rsidRPr="00806CA7" w:rsidRDefault="00A1674C" w:rsidP="00D079FC">
      <w:pPr>
        <w:jc w:val="both"/>
        <w:rPr>
          <w:rFonts w:ascii="Arima Koshi" w:hAnsi="Arima Koshi" w:cs="Arima Koshi"/>
          <w:sz w:val="22"/>
          <w:szCs w:val="22"/>
        </w:rPr>
      </w:pPr>
    </w:p>
    <w:p w14:paraId="33F5602C" w14:textId="54A5CF43"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 else {</w:t>
      </w:r>
    </w:p>
    <w:p w14:paraId="677756EB" w14:textId="6F6018D6"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kmRate = 12;</w:t>
      </w:r>
    </w:p>
    <w:p w14:paraId="23802B68" w14:textId="780D318D"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w:t>
      </w:r>
    </w:p>
    <w:p w14:paraId="070DF6F2"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double charge =</w:t>
      </w:r>
    </w:p>
    <w:p w14:paraId="3DC7644D"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calculateCharge(</w:t>
      </w:r>
    </w:p>
    <w:p w14:paraId="255FB544"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days,</w:t>
      </w:r>
    </w:p>
    <w:p w14:paraId="63B9BCA1"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dailyRate[vehicleIndex],</w:t>
      </w:r>
    </w:p>
    <w:p w14:paraId="67865EE7"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distance,</w:t>
      </w:r>
    </w:p>
    <w:p w14:paraId="28F3ABC5"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kmRate);</w:t>
      </w:r>
    </w:p>
    <w:p w14:paraId="271174F7" w14:textId="77777777" w:rsidR="00A1674C" w:rsidRPr="00806CA7" w:rsidRDefault="00A1674C" w:rsidP="00D079FC">
      <w:pPr>
        <w:jc w:val="both"/>
        <w:rPr>
          <w:rFonts w:ascii="Arima Koshi" w:hAnsi="Arima Koshi" w:cs="Arima Koshi"/>
          <w:sz w:val="22"/>
          <w:szCs w:val="22"/>
        </w:rPr>
      </w:pPr>
    </w:p>
    <w:p w14:paraId="346E7A15" w14:textId="1CDE272E"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rentalData[vehicleIndex][0] =</w:t>
      </w:r>
      <w:r w:rsidR="007F39E0" w:rsidRPr="00806CA7">
        <w:rPr>
          <w:rFonts w:ascii="Arima Koshi" w:hAnsi="Arima Koshi" w:cs="Arima Koshi"/>
          <w:sz w:val="22"/>
          <w:szCs w:val="22"/>
        </w:rPr>
        <w:t xml:space="preserve"> days;</w:t>
      </w:r>
    </w:p>
    <w:p w14:paraId="61C8F2C2" w14:textId="468B704D" w:rsidR="007F39E0"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rentalData[vehicleIndex][1] =</w:t>
      </w:r>
      <w:r w:rsidR="007F39E0" w:rsidRPr="00806CA7">
        <w:rPr>
          <w:rFonts w:ascii="Arima Koshi" w:hAnsi="Arima Koshi" w:cs="Arima Koshi"/>
          <w:sz w:val="22"/>
          <w:szCs w:val="22"/>
        </w:rPr>
        <w:t xml:space="preserve">   (int) distance;</w:t>
      </w:r>
    </w:p>
    <w:p w14:paraId="079B20BA" w14:textId="77777777" w:rsidR="00A1674C" w:rsidRPr="00806CA7" w:rsidRDefault="00A1674C" w:rsidP="00D079FC">
      <w:pPr>
        <w:jc w:val="both"/>
        <w:rPr>
          <w:rFonts w:ascii="Arima Koshi" w:hAnsi="Arima Koshi" w:cs="Arima Koshi"/>
          <w:sz w:val="22"/>
          <w:szCs w:val="22"/>
        </w:rPr>
      </w:pPr>
    </w:p>
    <w:p w14:paraId="73CCAF5E" w14:textId="52868A2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System.out.println(</w:t>
      </w:r>
      <w:r w:rsidR="007F39E0" w:rsidRPr="00806CA7">
        <w:rPr>
          <w:rFonts w:ascii="Arima Koshi" w:hAnsi="Arima Koshi" w:cs="Arima Koshi"/>
          <w:sz w:val="22"/>
          <w:szCs w:val="22"/>
        </w:rPr>
        <w:t xml:space="preserve"> "\nRental Successful");</w:t>
      </w:r>
    </w:p>
    <w:p w14:paraId="7F74D799" w14:textId="1CFD811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System.out.println(</w:t>
      </w:r>
      <w:r w:rsidR="007F39E0" w:rsidRPr="00806CA7">
        <w:rPr>
          <w:rFonts w:ascii="Arima Koshi" w:hAnsi="Arima Koshi" w:cs="Arima Koshi"/>
          <w:sz w:val="22"/>
          <w:szCs w:val="22"/>
        </w:rPr>
        <w:t xml:space="preserve">  "Vehicle:  + vehicleId[vehicleIndex]);</w:t>
      </w:r>
    </w:p>
    <w:p w14:paraId="66ED16CA" w14:textId="69E88675"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System.out.println("Class:  + vehicleClass[vehicleIndex]);</w:t>
      </w:r>
    </w:p>
    <w:p w14:paraId="309033C7"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System.out.println(</w:t>
      </w:r>
    </w:p>
    <w:p w14:paraId="271F1E74"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"Total Charge: Rs."</w:t>
      </w:r>
    </w:p>
    <w:p w14:paraId="0287A2C0" w14:textId="187B16F0"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 charge);</w:t>
      </w:r>
    </w:p>
    <w:p w14:paraId="41EDA233" w14:textId="452BC643"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break;</w:t>
      </w:r>
    </w:p>
    <w:p w14:paraId="0B724239" w14:textId="3B61C059"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case 4:</w:t>
      </w:r>
    </w:p>
    <w:p w14:paraId="0A7E7D4A" w14:textId="0096F9A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System.out.println(</w:t>
      </w:r>
      <w:r w:rsidR="007F39E0" w:rsidRPr="00806CA7">
        <w:rPr>
          <w:rFonts w:ascii="Arima Koshi" w:hAnsi="Arima Koshi" w:cs="Arima Koshi"/>
          <w:sz w:val="22"/>
          <w:szCs w:val="22"/>
        </w:rPr>
        <w:t>"\n===== RENTAL DATA =====");</w:t>
      </w:r>
    </w:p>
    <w:p w14:paraId="319946EB"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for (int i = 0;</w:t>
      </w:r>
    </w:p>
    <w:p w14:paraId="60426057"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i &lt; rentalData.length;</w:t>
      </w:r>
    </w:p>
    <w:p w14:paraId="7FECE151" w14:textId="3AF4270D"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i++) {</w:t>
      </w:r>
    </w:p>
    <w:p w14:paraId="66C0FE4D" w14:textId="3E9A76D4"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System.out.println(</w:t>
      </w:r>
      <w:r w:rsidR="007F39E0" w:rsidRPr="00806CA7">
        <w:rPr>
          <w:rFonts w:ascii="Arima Koshi" w:hAnsi="Arima Koshi" w:cs="Arima Koshi"/>
          <w:sz w:val="22"/>
          <w:szCs w:val="22"/>
        </w:rPr>
        <w:t>vehicleId[i]);</w:t>
      </w:r>
    </w:p>
    <w:p w14:paraId="401A4E33" w14:textId="146ADE2F" w:rsidR="007F39E0"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System.out.println(</w:t>
      </w:r>
      <w:r w:rsidR="007F39E0" w:rsidRPr="00806CA7">
        <w:rPr>
          <w:rFonts w:ascii="Arima Koshi" w:hAnsi="Arima Koshi" w:cs="Arima Koshi"/>
          <w:sz w:val="22"/>
          <w:szCs w:val="22"/>
        </w:rPr>
        <w:t>"Rental Days: "+ rentalData[i][0]);</w:t>
      </w:r>
    </w:p>
    <w:p w14:paraId="483AE888" w14:textId="37545953"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System.out.println(</w:t>
      </w:r>
    </w:p>
    <w:p w14:paraId="16F78C2A"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"Distance: "</w:t>
      </w:r>
    </w:p>
    <w:p w14:paraId="7FE0079E" w14:textId="23ACE3AF" w:rsidR="0007606A"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 rentalData[i][1]</w:t>
      </w:r>
      <w:r w:rsidR="0007606A">
        <w:rPr>
          <w:rFonts w:ascii="Arima Koshi" w:hAnsi="Arima Koshi" w:cs="Arima Koshi"/>
          <w:sz w:val="22"/>
          <w:szCs w:val="22"/>
        </w:rPr>
        <w:t xml:space="preserve"> </w:t>
      </w:r>
      <w:r w:rsidR="0007606A" w:rsidRPr="00806CA7">
        <w:rPr>
          <w:rFonts w:ascii="Arima Koshi" w:hAnsi="Arima Koshi" w:cs="Arima Koshi"/>
          <w:sz w:val="22"/>
          <w:szCs w:val="22"/>
        </w:rPr>
        <w:t xml:space="preserve"> + " km");</w:t>
      </w:r>
    </w:p>
    <w:p w14:paraId="6137B85F" w14:textId="50912412" w:rsidR="0007606A" w:rsidRPr="00806CA7" w:rsidRDefault="0007606A" w:rsidP="00D079FC">
      <w:pPr>
        <w:jc w:val="both"/>
        <w:rPr>
          <w:rFonts w:ascii="Arima Koshi" w:hAnsi="Arima Koshi" w:cs="Arima Koshi"/>
          <w:sz w:val="22"/>
          <w:szCs w:val="22"/>
        </w:rPr>
      </w:pPr>
    </w:p>
    <w:p w14:paraId="50F24BF6" w14:textId="77777777" w:rsidR="00A1674C" w:rsidRPr="00806CA7" w:rsidRDefault="00A1674C" w:rsidP="00D079FC">
      <w:pPr>
        <w:jc w:val="both"/>
        <w:rPr>
          <w:rFonts w:ascii="Arima Koshi" w:hAnsi="Arima Koshi" w:cs="Arima Koshi"/>
          <w:sz w:val="22"/>
          <w:szCs w:val="22"/>
        </w:rPr>
      </w:pPr>
    </w:p>
    <w:p w14:paraId="7A58EB0A" w14:textId="1A7B14A9"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System.out.println();</w:t>
      </w:r>
    </w:p>
    <w:p w14:paraId="1F025BDB" w14:textId="7ED448C5"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w:t>
      </w:r>
    </w:p>
    <w:p w14:paraId="23542F37" w14:textId="4D77642D"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break;</w:t>
      </w:r>
    </w:p>
    <w:p w14:paraId="06FD581F" w14:textId="784AE404"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case 5:</w:t>
      </w:r>
    </w:p>
    <w:p w14:paraId="56C6AD75" w14:textId="6244376D"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System.out.println(</w:t>
      </w:r>
      <w:r w:rsidR="007F39E0" w:rsidRPr="00806CA7">
        <w:rPr>
          <w:rFonts w:ascii="Arima Koshi" w:hAnsi="Arima Koshi" w:cs="Arima Koshi"/>
          <w:sz w:val="22"/>
          <w:szCs w:val="22"/>
        </w:rPr>
        <w:t>"Thank you!");</w:t>
      </w:r>
    </w:p>
    <w:p w14:paraId="26DCFFDD" w14:textId="6E0F3A3E"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break;</w:t>
      </w:r>
    </w:p>
    <w:p w14:paraId="3684D887" w14:textId="593A6112"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default:</w:t>
      </w:r>
    </w:p>
    <w:p w14:paraId="675E1DE0" w14:textId="71A31772"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System.out.println(</w:t>
      </w:r>
      <w:r w:rsidR="007F39E0" w:rsidRPr="00806CA7">
        <w:rPr>
          <w:rFonts w:ascii="Arima Koshi" w:hAnsi="Arima Koshi" w:cs="Arima Koshi"/>
          <w:sz w:val="22"/>
          <w:szCs w:val="22"/>
        </w:rPr>
        <w:t>“Invalid choice.")</w:t>
      </w:r>
      <w:r w:rsidRPr="00806CA7">
        <w:rPr>
          <w:rFonts w:ascii="Arima Koshi" w:hAnsi="Arima Koshi" w:cs="Arima Koshi"/>
          <w:sz w:val="22"/>
          <w:szCs w:val="22"/>
        </w:rPr>
        <w:t xml:space="preserve">         </w:t>
      </w:r>
    </w:p>
    <w:p w14:paraId="2C09AFA1" w14:textId="6625C44D"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w:t>
      </w:r>
    </w:p>
    <w:p w14:paraId="3C7AC354" w14:textId="60253C7A"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 while (choice != 5);</w:t>
      </w:r>
    </w:p>
    <w:p w14:paraId="4CA454B1"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sc.close();</w:t>
      </w:r>
    </w:p>
    <w:p w14:paraId="5751E8B6" w14:textId="77777777" w:rsidR="00A1674C" w:rsidRPr="00806CA7" w:rsidRDefault="00A1674C" w:rsidP="00D079FC">
      <w:pPr>
        <w:jc w:val="both"/>
        <w:rPr>
          <w:rFonts w:ascii="Arima Koshi" w:hAnsi="Arima Koshi" w:cs="Arima Koshi"/>
          <w:sz w:val="22"/>
          <w:szCs w:val="22"/>
        </w:rPr>
      </w:pPr>
      <w:r w:rsidRPr="00806CA7">
        <w:rPr>
          <w:rFonts w:ascii="Arima Koshi" w:hAnsi="Arima Koshi" w:cs="Arima Koshi"/>
          <w:sz w:val="22"/>
          <w:szCs w:val="22"/>
        </w:rPr>
        <w:t xml:space="preserve">    }</w:t>
      </w:r>
    </w:p>
    <w:p w14:paraId="46D9CCE2" w14:textId="7C5962DC" w:rsidR="00A1674C" w:rsidRDefault="00A1674C" w:rsidP="00D079FC">
      <w:pPr>
        <w:jc w:val="both"/>
        <w:rPr>
          <w:rFonts w:ascii="Arima Koshi" w:hAnsi="Arima Koshi" w:cs="Arima Koshi"/>
          <w:sz w:val="22"/>
          <w:szCs w:val="22"/>
        </w:rPr>
      </w:pPr>
      <w:r w:rsidRPr="00806CA7">
        <w:rPr>
          <w:rFonts w:ascii="Arima Koshi" w:hAnsi="Arima Koshi" w:cs="Arima Koshi"/>
          <w:sz w:val="22"/>
          <w:szCs w:val="22"/>
        </w:rPr>
        <w:t>}</w:t>
      </w:r>
    </w:p>
    <w:p w14:paraId="309FB60C" w14:textId="77777777" w:rsidR="005326BE" w:rsidRDefault="005326BE" w:rsidP="00D079FC">
      <w:pPr>
        <w:jc w:val="both"/>
        <w:rPr>
          <w:b/>
          <w:bCs/>
          <w:sz w:val="28"/>
          <w:szCs w:val="28"/>
        </w:rPr>
      </w:pPr>
    </w:p>
    <w:p w14:paraId="7850DDED" w14:textId="77777777" w:rsidR="005326BE" w:rsidRDefault="005326BE" w:rsidP="00D079FC">
      <w:pPr>
        <w:jc w:val="both"/>
        <w:rPr>
          <w:b/>
          <w:bCs/>
          <w:sz w:val="28"/>
          <w:szCs w:val="28"/>
        </w:rPr>
      </w:pPr>
    </w:p>
    <w:p w14:paraId="3CBD574E" w14:textId="77777777" w:rsidR="005326BE" w:rsidRDefault="005326BE" w:rsidP="00D079FC">
      <w:pPr>
        <w:jc w:val="both"/>
        <w:rPr>
          <w:b/>
          <w:bCs/>
          <w:sz w:val="28"/>
          <w:szCs w:val="28"/>
        </w:rPr>
      </w:pPr>
    </w:p>
    <w:p w14:paraId="7C328BF0" w14:textId="77777777" w:rsidR="005326BE" w:rsidRDefault="005326BE" w:rsidP="00D079FC">
      <w:pPr>
        <w:jc w:val="both"/>
        <w:rPr>
          <w:b/>
          <w:bCs/>
          <w:sz w:val="28"/>
          <w:szCs w:val="28"/>
        </w:rPr>
      </w:pPr>
    </w:p>
    <w:p w14:paraId="46DE2E88" w14:textId="77777777" w:rsidR="005326BE" w:rsidRDefault="005326BE" w:rsidP="00D079FC">
      <w:pPr>
        <w:jc w:val="both"/>
        <w:rPr>
          <w:b/>
          <w:bCs/>
          <w:sz w:val="28"/>
          <w:szCs w:val="28"/>
        </w:rPr>
      </w:pPr>
    </w:p>
    <w:p w14:paraId="616D056A" w14:textId="77777777" w:rsidR="005326BE" w:rsidRDefault="005326BE" w:rsidP="00D079FC">
      <w:pPr>
        <w:jc w:val="both"/>
        <w:rPr>
          <w:b/>
          <w:bCs/>
          <w:sz w:val="28"/>
          <w:szCs w:val="28"/>
        </w:rPr>
      </w:pPr>
    </w:p>
    <w:p w14:paraId="6F8E378F" w14:textId="77777777" w:rsidR="005326BE" w:rsidRDefault="005326BE" w:rsidP="00D079FC">
      <w:pPr>
        <w:jc w:val="both"/>
        <w:rPr>
          <w:b/>
          <w:bCs/>
          <w:sz w:val="28"/>
          <w:szCs w:val="28"/>
        </w:rPr>
      </w:pPr>
    </w:p>
    <w:p w14:paraId="3204654B" w14:textId="77777777" w:rsidR="005326BE" w:rsidRDefault="005326BE" w:rsidP="00D079FC">
      <w:pPr>
        <w:jc w:val="both"/>
        <w:rPr>
          <w:b/>
          <w:bCs/>
          <w:sz w:val="28"/>
          <w:szCs w:val="28"/>
        </w:rPr>
      </w:pPr>
    </w:p>
    <w:p w14:paraId="61311459" w14:textId="77777777" w:rsidR="005326BE" w:rsidRDefault="005326BE" w:rsidP="00D079FC">
      <w:pPr>
        <w:jc w:val="both"/>
        <w:rPr>
          <w:b/>
          <w:bCs/>
          <w:sz w:val="28"/>
          <w:szCs w:val="28"/>
        </w:rPr>
      </w:pPr>
    </w:p>
    <w:p w14:paraId="52701AB3" w14:textId="77777777" w:rsidR="005326BE" w:rsidRDefault="005326BE" w:rsidP="00D079FC">
      <w:pPr>
        <w:jc w:val="both"/>
        <w:rPr>
          <w:b/>
          <w:bCs/>
          <w:sz w:val="28"/>
          <w:szCs w:val="28"/>
        </w:rPr>
      </w:pPr>
    </w:p>
    <w:p w14:paraId="4327505A" w14:textId="77777777" w:rsidR="005326BE" w:rsidRDefault="005326BE" w:rsidP="00D079FC">
      <w:pPr>
        <w:jc w:val="both"/>
        <w:rPr>
          <w:b/>
          <w:bCs/>
          <w:sz w:val="28"/>
          <w:szCs w:val="28"/>
        </w:rPr>
      </w:pPr>
    </w:p>
    <w:p w14:paraId="4950CAE0" w14:textId="77777777" w:rsidR="005326BE" w:rsidRDefault="005326BE" w:rsidP="00D079FC">
      <w:pPr>
        <w:jc w:val="both"/>
        <w:rPr>
          <w:b/>
          <w:bCs/>
          <w:sz w:val="28"/>
          <w:szCs w:val="28"/>
        </w:rPr>
      </w:pPr>
    </w:p>
    <w:p w14:paraId="4CD16CB8" w14:textId="77777777" w:rsidR="005326BE" w:rsidRDefault="005326BE" w:rsidP="00D079FC">
      <w:pPr>
        <w:jc w:val="both"/>
        <w:rPr>
          <w:b/>
          <w:bCs/>
          <w:sz w:val="28"/>
          <w:szCs w:val="28"/>
        </w:rPr>
      </w:pPr>
    </w:p>
    <w:p w14:paraId="78CBE178" w14:textId="77777777" w:rsidR="005326BE" w:rsidRDefault="005326BE" w:rsidP="00D079FC">
      <w:pPr>
        <w:jc w:val="both"/>
        <w:rPr>
          <w:b/>
          <w:bCs/>
          <w:sz w:val="28"/>
          <w:szCs w:val="28"/>
        </w:rPr>
      </w:pPr>
    </w:p>
    <w:p w14:paraId="49BFC8CA" w14:textId="77777777" w:rsidR="005326BE" w:rsidRDefault="005326BE" w:rsidP="00D079FC">
      <w:pPr>
        <w:jc w:val="both"/>
        <w:rPr>
          <w:b/>
          <w:bCs/>
          <w:sz w:val="28"/>
          <w:szCs w:val="28"/>
        </w:rPr>
      </w:pPr>
    </w:p>
    <w:p w14:paraId="16144D34" w14:textId="77777777" w:rsidR="005326BE" w:rsidRDefault="005326BE" w:rsidP="00D079FC">
      <w:pPr>
        <w:jc w:val="both"/>
        <w:rPr>
          <w:b/>
          <w:bCs/>
          <w:sz w:val="28"/>
          <w:szCs w:val="28"/>
        </w:rPr>
      </w:pPr>
    </w:p>
    <w:p w14:paraId="41048E97" w14:textId="77777777" w:rsidR="005326BE" w:rsidRDefault="005326BE" w:rsidP="00D079FC">
      <w:pPr>
        <w:jc w:val="both"/>
        <w:rPr>
          <w:b/>
          <w:bCs/>
          <w:sz w:val="28"/>
          <w:szCs w:val="28"/>
        </w:rPr>
      </w:pPr>
    </w:p>
    <w:p w14:paraId="15347DFD" w14:textId="77777777" w:rsidR="005326BE" w:rsidRDefault="005326BE" w:rsidP="00D079FC">
      <w:pPr>
        <w:jc w:val="both"/>
        <w:rPr>
          <w:b/>
          <w:bCs/>
          <w:sz w:val="28"/>
          <w:szCs w:val="28"/>
        </w:rPr>
      </w:pPr>
    </w:p>
    <w:p w14:paraId="2937B68B" w14:textId="77777777" w:rsidR="005326BE" w:rsidRDefault="005326BE" w:rsidP="00D079FC">
      <w:pPr>
        <w:jc w:val="both"/>
        <w:rPr>
          <w:b/>
          <w:bCs/>
          <w:sz w:val="28"/>
          <w:szCs w:val="28"/>
        </w:rPr>
      </w:pPr>
    </w:p>
    <w:p w14:paraId="3CC7821D" w14:textId="77777777" w:rsidR="005326BE" w:rsidRDefault="005326BE" w:rsidP="00D079FC">
      <w:pPr>
        <w:jc w:val="both"/>
        <w:rPr>
          <w:b/>
          <w:bCs/>
          <w:sz w:val="28"/>
          <w:szCs w:val="28"/>
        </w:rPr>
      </w:pPr>
    </w:p>
    <w:p w14:paraId="00FABE51" w14:textId="77777777" w:rsidR="005326BE" w:rsidRDefault="005326BE" w:rsidP="00D079FC">
      <w:pPr>
        <w:jc w:val="both"/>
        <w:rPr>
          <w:b/>
          <w:bCs/>
          <w:sz w:val="28"/>
          <w:szCs w:val="28"/>
        </w:rPr>
      </w:pPr>
    </w:p>
    <w:p w14:paraId="47358611" w14:textId="77777777" w:rsidR="005326BE" w:rsidRDefault="005326BE" w:rsidP="00D079FC">
      <w:pPr>
        <w:jc w:val="both"/>
        <w:rPr>
          <w:b/>
          <w:bCs/>
          <w:sz w:val="28"/>
          <w:szCs w:val="28"/>
        </w:rPr>
      </w:pPr>
    </w:p>
    <w:p w14:paraId="1FADDFCD" w14:textId="77777777" w:rsidR="005326BE" w:rsidRDefault="005326BE" w:rsidP="00D079FC">
      <w:pPr>
        <w:jc w:val="both"/>
        <w:rPr>
          <w:b/>
          <w:bCs/>
          <w:sz w:val="28"/>
          <w:szCs w:val="28"/>
        </w:rPr>
      </w:pPr>
    </w:p>
    <w:p w14:paraId="0CD4915D" w14:textId="77777777" w:rsidR="005326BE" w:rsidRDefault="005326BE" w:rsidP="00D079FC">
      <w:pPr>
        <w:jc w:val="both"/>
        <w:rPr>
          <w:b/>
          <w:bCs/>
          <w:sz w:val="28"/>
          <w:szCs w:val="28"/>
        </w:rPr>
      </w:pPr>
    </w:p>
    <w:p w14:paraId="2AE06A16" w14:textId="77777777" w:rsidR="00300D4A" w:rsidRDefault="00300D4A" w:rsidP="00D079FC">
      <w:pPr>
        <w:jc w:val="both"/>
        <w:rPr>
          <w:b/>
          <w:bCs/>
          <w:sz w:val="28"/>
          <w:szCs w:val="28"/>
        </w:rPr>
      </w:pPr>
    </w:p>
    <w:p w14:paraId="764B3F83" w14:textId="77777777" w:rsidR="00300D4A" w:rsidRDefault="00300D4A" w:rsidP="00D079FC">
      <w:pPr>
        <w:jc w:val="both"/>
        <w:rPr>
          <w:b/>
          <w:bCs/>
          <w:sz w:val="28"/>
          <w:szCs w:val="28"/>
        </w:rPr>
      </w:pPr>
    </w:p>
    <w:p w14:paraId="5DC29C1B" w14:textId="77777777" w:rsidR="00300D4A" w:rsidRDefault="00300D4A" w:rsidP="00D079FC">
      <w:pPr>
        <w:jc w:val="both"/>
        <w:rPr>
          <w:b/>
          <w:bCs/>
          <w:sz w:val="28"/>
          <w:szCs w:val="28"/>
        </w:rPr>
      </w:pPr>
    </w:p>
    <w:p w14:paraId="7104423E" w14:textId="0E368CC2" w:rsidR="00806CA7" w:rsidRPr="00806CA7" w:rsidRDefault="00806CA7" w:rsidP="00D079FC">
      <w:pPr>
        <w:jc w:val="both"/>
        <w:rPr>
          <w:b/>
          <w:bCs/>
          <w:sz w:val="28"/>
          <w:szCs w:val="28"/>
        </w:rPr>
      </w:pPr>
      <w:r w:rsidRPr="00806CA7">
        <w:rPr>
          <w:b/>
          <w:bCs/>
          <w:sz w:val="28"/>
          <w:szCs w:val="28"/>
        </w:rPr>
        <w:lastRenderedPageBreak/>
        <w:t>OUTPUT</w:t>
      </w:r>
    </w:p>
    <w:p w14:paraId="4B7EF557" w14:textId="07DEE2AC" w:rsidR="00806CA7" w:rsidRPr="00A1674C" w:rsidRDefault="005326BE" w:rsidP="00D079FC">
      <w:pPr>
        <w:jc w:val="both"/>
        <w:rPr>
          <w:rFonts w:ascii="Arima Koshi" w:hAnsi="Arima Koshi" w:cs="Arima Koshi"/>
          <w:sz w:val="28"/>
          <w:szCs w:val="28"/>
        </w:rPr>
      </w:pPr>
      <w:r>
        <w:rPr>
          <w:rFonts w:ascii="Arima Koshi" w:hAnsi="Arima Koshi" w:cs="Arima Koshi"/>
          <w:noProof/>
          <w:sz w:val="28"/>
          <w:szCs w:val="28"/>
        </w:rPr>
        <w:drawing>
          <wp:inline distT="0" distB="0" distL="0" distR="0" wp14:anchorId="0CAA9A1C" wp14:editId="3C17420F">
            <wp:extent cx="5524500" cy="6007100"/>
            <wp:effectExtent l="0" t="0" r="0" b="0"/>
            <wp:docPr id="1408859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59978" name="Picture 1408859978"/>
                    <pic:cNvPicPr/>
                  </pic:nvPicPr>
                  <pic:blipFill>
                    <a:blip r:embed="rId15">
                      <a:extLst>
                        <a:ext uri="{28A0092B-C50C-407E-A947-70E740481C1C}">
                          <a14:useLocalDpi xmlns:a14="http://schemas.microsoft.com/office/drawing/2010/main" val="0"/>
                        </a:ext>
                      </a:extLst>
                    </a:blip>
                    <a:stretch>
                      <a:fillRect/>
                    </a:stretch>
                  </pic:blipFill>
                  <pic:spPr>
                    <a:xfrm>
                      <a:off x="0" y="0"/>
                      <a:ext cx="5524500" cy="6007100"/>
                    </a:xfrm>
                    <a:prstGeom prst="rect">
                      <a:avLst/>
                    </a:prstGeom>
                  </pic:spPr>
                </pic:pic>
              </a:graphicData>
            </a:graphic>
          </wp:inline>
        </w:drawing>
      </w:r>
    </w:p>
    <w:p w14:paraId="07358A9B" w14:textId="77777777" w:rsidR="00A1674C" w:rsidRPr="00A1674C" w:rsidRDefault="00A1674C" w:rsidP="00D079FC">
      <w:pPr>
        <w:jc w:val="both"/>
        <w:rPr>
          <w:sz w:val="28"/>
          <w:szCs w:val="28"/>
        </w:rPr>
      </w:pPr>
    </w:p>
    <w:p w14:paraId="7CBFC84E" w14:textId="77777777" w:rsidR="00DC039F" w:rsidRPr="00871CE8" w:rsidRDefault="00DC039F" w:rsidP="00D079FC">
      <w:pPr>
        <w:jc w:val="both"/>
        <w:rPr>
          <w:rFonts w:ascii="Arima Koshi" w:hAnsi="Arima Koshi" w:cs="Arima Koshi"/>
          <w:sz w:val="22"/>
          <w:szCs w:val="22"/>
        </w:rPr>
      </w:pPr>
    </w:p>
    <w:p w14:paraId="5C61AFE1" w14:textId="1875F130" w:rsidR="00DC039F" w:rsidRPr="00D079FC" w:rsidRDefault="005326BE" w:rsidP="00D079FC">
      <w:pPr>
        <w:jc w:val="both"/>
        <w:rPr>
          <w:rFonts w:ascii="Adelle Sans Devanagari" w:hAnsi="Adelle Sans Devanagari" w:cs="Adelle Sans Devanagari"/>
          <w:sz w:val="28"/>
          <w:szCs w:val="28"/>
        </w:rPr>
      </w:pPr>
      <w:r>
        <w:rPr>
          <w:rFonts w:ascii="Adelle Sans Devanagari" w:hAnsi="Adelle Sans Devanagari" w:cs="Adelle Sans Devanagari"/>
          <w:noProof/>
          <w:sz w:val="28"/>
          <w:szCs w:val="28"/>
        </w:rPr>
        <w:lastRenderedPageBreak/>
        <w:drawing>
          <wp:inline distT="0" distB="0" distL="0" distR="0" wp14:anchorId="7FB27CD9" wp14:editId="4AC823A3">
            <wp:extent cx="5524500" cy="6832600"/>
            <wp:effectExtent l="0" t="0" r="0" b="0"/>
            <wp:docPr id="214150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0851" name="Picture 214150851"/>
                    <pic:cNvPicPr/>
                  </pic:nvPicPr>
                  <pic:blipFill>
                    <a:blip r:embed="rId16">
                      <a:extLst>
                        <a:ext uri="{28A0092B-C50C-407E-A947-70E740481C1C}">
                          <a14:useLocalDpi xmlns:a14="http://schemas.microsoft.com/office/drawing/2010/main" val="0"/>
                        </a:ext>
                      </a:extLst>
                    </a:blip>
                    <a:stretch>
                      <a:fillRect/>
                    </a:stretch>
                  </pic:blipFill>
                  <pic:spPr>
                    <a:xfrm>
                      <a:off x="0" y="0"/>
                      <a:ext cx="5524500" cy="6832600"/>
                    </a:xfrm>
                    <a:prstGeom prst="rect">
                      <a:avLst/>
                    </a:prstGeom>
                  </pic:spPr>
                </pic:pic>
              </a:graphicData>
            </a:graphic>
          </wp:inline>
        </w:drawing>
      </w:r>
    </w:p>
    <w:p w14:paraId="1DC3A491" w14:textId="16D6287C" w:rsidR="00DC039F" w:rsidRDefault="005326BE" w:rsidP="00D079FC">
      <w:pPr>
        <w:jc w:val="both"/>
        <w:rPr>
          <w:sz w:val="22"/>
          <w:szCs w:val="22"/>
        </w:rPr>
      </w:pPr>
      <w:r>
        <w:rPr>
          <w:noProof/>
          <w:sz w:val="22"/>
          <w:szCs w:val="22"/>
        </w:rPr>
        <w:lastRenderedPageBreak/>
        <w:drawing>
          <wp:inline distT="0" distB="0" distL="0" distR="0" wp14:anchorId="30DBD505" wp14:editId="05D90587">
            <wp:extent cx="5524500" cy="7302500"/>
            <wp:effectExtent l="0" t="0" r="0" b="0"/>
            <wp:docPr id="334246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46317" name="Picture 334246317"/>
                    <pic:cNvPicPr/>
                  </pic:nvPicPr>
                  <pic:blipFill>
                    <a:blip r:embed="rId17">
                      <a:extLst>
                        <a:ext uri="{28A0092B-C50C-407E-A947-70E740481C1C}">
                          <a14:useLocalDpi xmlns:a14="http://schemas.microsoft.com/office/drawing/2010/main" val="0"/>
                        </a:ext>
                      </a:extLst>
                    </a:blip>
                    <a:stretch>
                      <a:fillRect/>
                    </a:stretch>
                  </pic:blipFill>
                  <pic:spPr>
                    <a:xfrm>
                      <a:off x="0" y="0"/>
                      <a:ext cx="5524500" cy="7302500"/>
                    </a:xfrm>
                    <a:prstGeom prst="rect">
                      <a:avLst/>
                    </a:prstGeom>
                  </pic:spPr>
                </pic:pic>
              </a:graphicData>
            </a:graphic>
          </wp:inline>
        </w:drawing>
      </w:r>
    </w:p>
    <w:p w14:paraId="6624D01B" w14:textId="05ED53D7" w:rsidR="005326BE" w:rsidRDefault="005326BE" w:rsidP="00D079FC">
      <w:pPr>
        <w:jc w:val="both"/>
        <w:rPr>
          <w:sz w:val="22"/>
          <w:szCs w:val="22"/>
        </w:rPr>
      </w:pPr>
      <w:r>
        <w:rPr>
          <w:noProof/>
          <w:sz w:val="22"/>
          <w:szCs w:val="22"/>
        </w:rPr>
        <w:lastRenderedPageBreak/>
        <w:drawing>
          <wp:inline distT="0" distB="0" distL="0" distR="0" wp14:anchorId="7CB61A5F" wp14:editId="3F4729A4">
            <wp:extent cx="5524500" cy="2692400"/>
            <wp:effectExtent l="0" t="0" r="0" b="0"/>
            <wp:docPr id="10297570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57085" name="Picture 1029757085"/>
                    <pic:cNvPicPr/>
                  </pic:nvPicPr>
                  <pic:blipFill>
                    <a:blip r:embed="rId18">
                      <a:extLst>
                        <a:ext uri="{28A0092B-C50C-407E-A947-70E740481C1C}">
                          <a14:useLocalDpi xmlns:a14="http://schemas.microsoft.com/office/drawing/2010/main" val="0"/>
                        </a:ext>
                      </a:extLst>
                    </a:blip>
                    <a:stretch>
                      <a:fillRect/>
                    </a:stretch>
                  </pic:blipFill>
                  <pic:spPr>
                    <a:xfrm>
                      <a:off x="0" y="0"/>
                      <a:ext cx="5524500" cy="2692400"/>
                    </a:xfrm>
                    <a:prstGeom prst="rect">
                      <a:avLst/>
                    </a:prstGeom>
                  </pic:spPr>
                </pic:pic>
              </a:graphicData>
            </a:graphic>
          </wp:inline>
        </w:drawing>
      </w:r>
    </w:p>
    <w:p w14:paraId="69CA50FC" w14:textId="77777777" w:rsidR="00300D4A" w:rsidRDefault="00300D4A" w:rsidP="00D079FC">
      <w:pPr>
        <w:jc w:val="both"/>
        <w:rPr>
          <w:sz w:val="22"/>
          <w:szCs w:val="22"/>
        </w:rPr>
      </w:pPr>
    </w:p>
    <w:p w14:paraId="557A9F5E" w14:textId="77777777" w:rsidR="005326BE" w:rsidRDefault="005326BE" w:rsidP="00D079FC">
      <w:pPr>
        <w:jc w:val="both"/>
        <w:rPr>
          <w:sz w:val="22"/>
          <w:szCs w:val="22"/>
        </w:rPr>
      </w:pPr>
    </w:p>
    <w:p w14:paraId="3D18F7CD" w14:textId="77777777" w:rsidR="005326BE" w:rsidRDefault="005326BE" w:rsidP="00D079FC">
      <w:pPr>
        <w:jc w:val="both"/>
        <w:rPr>
          <w:sz w:val="22"/>
          <w:szCs w:val="22"/>
        </w:rPr>
      </w:pPr>
    </w:p>
    <w:p w14:paraId="2791037D" w14:textId="3133C56D" w:rsidR="00D079FC" w:rsidRPr="00AF3346" w:rsidRDefault="00AF3346" w:rsidP="00AF3346">
      <w:pPr>
        <w:jc w:val="both"/>
        <w:rPr>
          <w:sz w:val="22"/>
          <w:szCs w:val="22"/>
        </w:rPr>
      </w:pPr>
      <w:r>
        <w:rPr>
          <w:noProof/>
          <w:sz w:val="22"/>
          <w:szCs w:val="22"/>
        </w:rPr>
        <w:drawing>
          <wp:inline distT="0" distB="0" distL="0" distR="0" wp14:anchorId="6A14FFCF" wp14:editId="560C4EB1">
            <wp:extent cx="5007935" cy="2615565"/>
            <wp:effectExtent l="0" t="0" r="0" b="635"/>
            <wp:docPr id="19595091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09172" name="Picture 1959509172"/>
                    <pic:cNvPicPr/>
                  </pic:nvPicPr>
                  <pic:blipFill>
                    <a:blip r:embed="rId19">
                      <a:extLst>
                        <a:ext uri="{28A0092B-C50C-407E-A947-70E740481C1C}">
                          <a14:useLocalDpi xmlns:a14="http://schemas.microsoft.com/office/drawing/2010/main" val="0"/>
                        </a:ext>
                      </a:extLst>
                    </a:blip>
                    <a:stretch>
                      <a:fillRect/>
                    </a:stretch>
                  </pic:blipFill>
                  <pic:spPr>
                    <a:xfrm>
                      <a:off x="0" y="0"/>
                      <a:ext cx="5049752" cy="2637405"/>
                    </a:xfrm>
                    <a:prstGeom prst="rect">
                      <a:avLst/>
                    </a:prstGeom>
                  </pic:spPr>
                </pic:pic>
              </a:graphicData>
            </a:graphic>
          </wp:inline>
        </w:drawing>
      </w:r>
    </w:p>
    <w:p w14:paraId="721217AB" w14:textId="77777777" w:rsidR="00300D4A" w:rsidRDefault="00300D4A" w:rsidP="00D079FC">
      <w:pPr>
        <w:pStyle w:val="Heading2"/>
        <w:jc w:val="both"/>
        <w:rPr>
          <w:sz w:val="42"/>
          <w:szCs w:val="42"/>
        </w:rPr>
      </w:pPr>
    </w:p>
    <w:p w14:paraId="592B7145" w14:textId="3B22E7B1" w:rsidR="00D079FC" w:rsidRPr="00D079FC" w:rsidRDefault="00D079FC" w:rsidP="00D079FC">
      <w:pPr>
        <w:pStyle w:val="Heading2"/>
        <w:jc w:val="both"/>
        <w:rPr>
          <w:sz w:val="42"/>
          <w:szCs w:val="42"/>
        </w:rPr>
      </w:pPr>
      <w:r>
        <w:rPr>
          <w:sz w:val="42"/>
          <w:szCs w:val="42"/>
        </w:rPr>
        <w:t xml:space="preserve"> CONCLUSION</w:t>
      </w:r>
    </w:p>
    <w:p w14:paraId="453B44E9" w14:textId="11287C0B" w:rsidR="00D079FC" w:rsidRPr="00D079FC" w:rsidRDefault="00D079FC" w:rsidP="00D079FC">
      <w:pPr>
        <w:pStyle w:val="NormalWeb"/>
        <w:shd w:val="clear" w:color="auto" w:fill="FFFFFF"/>
        <w:jc w:val="both"/>
        <w:rPr>
          <w:rFonts w:ascii="Adelle Sans Devanagari" w:hAnsi="Adelle Sans Devanagari" w:cs="Adelle Sans Devanagari"/>
          <w:color w:val="2B2D38"/>
          <w:sz w:val="28"/>
          <w:szCs w:val="28"/>
        </w:rPr>
      </w:pPr>
      <w:r w:rsidRPr="00D079FC">
        <w:rPr>
          <w:rFonts w:ascii="Adelle Sans Devanagari" w:hAnsi="Adelle Sans Devanagari" w:cs="Adelle Sans Devanagari" w:hint="cs"/>
          <w:color w:val="2B2D38"/>
          <w:sz w:val="28"/>
          <w:szCs w:val="28"/>
        </w:rPr>
        <w:t>The Car Rental Fleet Manager project shows step</w:t>
      </w:r>
      <w:r w:rsidRPr="00D079FC">
        <w:rPr>
          <w:rFonts w:ascii="Adelle Sans Devanagari" w:hAnsi="Adelle Sans Devanagari" w:cs="Adelle Sans Devanagari" w:hint="cs"/>
          <w:color w:val="2B2D38"/>
          <w:sz w:val="28"/>
          <w:szCs w:val="28"/>
        </w:rPr>
        <w:noBreakHyphen/>
        <w:t>by</w:t>
      </w:r>
      <w:r w:rsidRPr="00D079FC">
        <w:rPr>
          <w:rFonts w:ascii="Adelle Sans Devanagari" w:hAnsi="Adelle Sans Devanagari" w:cs="Adelle Sans Devanagari" w:hint="cs"/>
          <w:color w:val="2B2D38"/>
          <w:sz w:val="28"/>
          <w:szCs w:val="28"/>
        </w:rPr>
        <w:noBreakHyphen/>
        <w:t>step how to build a Java application. The Car Rental Fleet Manager project starts with programming ideas in CO1 then moves to decision making and loops in CO2 and finally extends the app with methods, recursion and arrays in CO3.</w:t>
      </w:r>
    </w:p>
    <w:p w14:paraId="24CE95FB" w14:textId="77777777" w:rsidR="00300D4A" w:rsidRDefault="00300D4A" w:rsidP="00D079FC">
      <w:pPr>
        <w:pStyle w:val="NormalWeb"/>
        <w:shd w:val="clear" w:color="auto" w:fill="FFFFFF"/>
        <w:spacing w:before="150" w:beforeAutospacing="0"/>
        <w:jc w:val="both"/>
        <w:rPr>
          <w:rFonts w:ascii="Adelle Sans Devanagari" w:hAnsi="Adelle Sans Devanagari" w:cs="Adelle Sans Devanagari"/>
          <w:color w:val="2B2D38"/>
          <w:sz w:val="28"/>
          <w:szCs w:val="28"/>
        </w:rPr>
      </w:pPr>
    </w:p>
    <w:p w14:paraId="0DCF79FC" w14:textId="0DEBA967" w:rsidR="00D079FC" w:rsidRPr="00D079FC" w:rsidRDefault="00D079FC" w:rsidP="00D079FC">
      <w:pPr>
        <w:pStyle w:val="NormalWeb"/>
        <w:shd w:val="clear" w:color="auto" w:fill="FFFFFF"/>
        <w:spacing w:before="150" w:beforeAutospacing="0"/>
        <w:jc w:val="both"/>
        <w:rPr>
          <w:rFonts w:ascii="Adelle Sans Devanagari" w:hAnsi="Adelle Sans Devanagari" w:cs="Adelle Sans Devanagari"/>
          <w:color w:val="2B2D38"/>
          <w:sz w:val="23"/>
          <w:szCs w:val="23"/>
        </w:rPr>
      </w:pPr>
      <w:r w:rsidRPr="00D079FC">
        <w:rPr>
          <w:rFonts w:ascii="Adelle Sans Devanagari" w:hAnsi="Adelle Sans Devanagari" w:cs="Adelle Sans Devanagari" w:hint="cs"/>
          <w:color w:val="2B2D38"/>
          <w:sz w:val="28"/>
          <w:szCs w:val="28"/>
        </w:rPr>
        <w:t>The Car Rental Fleet Manager project demonstrates how each programming concept can be used one after another to solve a real car</w:t>
      </w:r>
      <w:r w:rsidRPr="00D079FC">
        <w:rPr>
          <w:rFonts w:ascii="Adelle Sans Devanagari" w:hAnsi="Adelle Sans Devanagari" w:cs="Adelle Sans Devanagari" w:hint="cs"/>
          <w:color w:val="2B2D38"/>
          <w:sz w:val="28"/>
          <w:szCs w:val="28"/>
        </w:rPr>
        <w:noBreakHyphen/>
        <w:t>rental problem. The Car Rental Fleet Manager project gives a base for future upgrades such, as file handling, object</w:t>
      </w:r>
      <w:r w:rsidRPr="00D079FC">
        <w:rPr>
          <w:rFonts w:ascii="Adelle Sans Devanagari" w:hAnsi="Adelle Sans Devanagari" w:cs="Adelle Sans Devanagari" w:hint="cs"/>
          <w:color w:val="2B2D38"/>
          <w:sz w:val="28"/>
          <w:szCs w:val="28"/>
        </w:rPr>
        <w:noBreakHyphen/>
        <w:t>oriented design, database connections and graphical user interfaces</w:t>
      </w:r>
      <w:r w:rsidRPr="00D079FC">
        <w:rPr>
          <w:rFonts w:ascii="Adelle Sans Devanagari" w:hAnsi="Adelle Sans Devanagari" w:cs="Adelle Sans Devanagari" w:hint="cs"/>
          <w:color w:val="2B2D38"/>
          <w:sz w:val="23"/>
          <w:szCs w:val="23"/>
        </w:rPr>
        <w:t>.</w:t>
      </w:r>
    </w:p>
    <w:p w14:paraId="0246CD28" w14:textId="77777777" w:rsidR="00DC039F" w:rsidRPr="00871CE8" w:rsidRDefault="00DC039F" w:rsidP="00D079FC">
      <w:pPr>
        <w:jc w:val="both"/>
        <w:rPr>
          <w:sz w:val="22"/>
          <w:szCs w:val="22"/>
        </w:rPr>
      </w:pPr>
    </w:p>
    <w:p w14:paraId="3625E094" w14:textId="474F2EE6" w:rsidR="00DC039F" w:rsidRPr="00871CE8" w:rsidRDefault="00DC039F" w:rsidP="00D079FC">
      <w:pPr>
        <w:jc w:val="both"/>
        <w:rPr>
          <w:sz w:val="22"/>
          <w:szCs w:val="22"/>
        </w:rPr>
      </w:pPr>
    </w:p>
    <w:p w14:paraId="42EAC3A8" w14:textId="18D3C0B5" w:rsidR="00DC039F" w:rsidRDefault="00DC039F" w:rsidP="00D079FC">
      <w:pPr>
        <w:jc w:val="both"/>
        <w:rPr>
          <w:sz w:val="22"/>
          <w:szCs w:val="22"/>
        </w:rPr>
      </w:pPr>
    </w:p>
    <w:p w14:paraId="54E1F673" w14:textId="77777777" w:rsidR="007F39E0" w:rsidRDefault="007F39E0" w:rsidP="00D079FC">
      <w:pPr>
        <w:jc w:val="both"/>
        <w:rPr>
          <w:sz w:val="22"/>
          <w:szCs w:val="22"/>
        </w:rPr>
      </w:pPr>
    </w:p>
    <w:p w14:paraId="71C77D12" w14:textId="77777777" w:rsidR="007F39E0" w:rsidRPr="00871CE8" w:rsidRDefault="007F39E0" w:rsidP="00D079FC">
      <w:pPr>
        <w:jc w:val="both"/>
        <w:rPr>
          <w:sz w:val="22"/>
          <w:szCs w:val="22"/>
        </w:rPr>
      </w:pPr>
    </w:p>
    <w:sectPr w:rsidR="007F39E0" w:rsidRPr="00871CE8" w:rsidSect="00300D4A">
      <w:pgSz w:w="11900" w:h="16840"/>
      <w:pgMar w:top="1267" w:right="1339" w:bottom="1339" w:left="1339"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1BEAD6" w14:textId="77777777" w:rsidR="00345536" w:rsidRDefault="00345536">
      <w:r>
        <w:separator/>
      </w:r>
    </w:p>
    <w:p w14:paraId="3E0CC1F9" w14:textId="77777777" w:rsidR="00345536" w:rsidRDefault="00345536"/>
    <w:p w14:paraId="0A7A4A12" w14:textId="77777777" w:rsidR="00345536" w:rsidRDefault="00345536"/>
  </w:endnote>
  <w:endnote w:type="continuationSeparator" w:id="0">
    <w:p w14:paraId="745AF17F" w14:textId="77777777" w:rsidR="00345536" w:rsidRDefault="00345536">
      <w:r>
        <w:continuationSeparator/>
      </w:r>
    </w:p>
    <w:p w14:paraId="5FEF9796" w14:textId="77777777" w:rsidR="00345536" w:rsidRDefault="00345536"/>
    <w:p w14:paraId="0597387A" w14:textId="77777777" w:rsidR="00345536" w:rsidRDefault="003455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delle Sans Devanagari">
    <w:panose1 w:val="02000503000000020004"/>
    <w:charset w:val="B2"/>
    <w:family w:val="auto"/>
    <w:pitch w:val="variable"/>
    <w:sig w:usb0="0300A007" w:usb1="00000001" w:usb2="00000008" w:usb3="00000000" w:csb0="000100D3" w:csb1="00000000"/>
  </w:font>
  <w:font w:name="Arima Koshi Medium">
    <w:panose1 w:val="00000600000000000000"/>
    <w:charset w:val="4D"/>
    <w:family w:val="auto"/>
    <w:pitch w:val="variable"/>
    <w:sig w:usb0="20800007" w:usb1="00000001" w:usb2="00000000" w:usb3="00000000" w:csb0="00000193" w:csb1="00000000"/>
  </w:font>
  <w:font w:name="Arima Koshi">
    <w:panose1 w:val="00000500000000000000"/>
    <w:charset w:val="4D"/>
    <w:family w:val="auto"/>
    <w:pitch w:val="variable"/>
    <w:sig w:usb0="20800007" w:usb1="00000001"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BEB0AE" w14:textId="77777777" w:rsidR="00345536" w:rsidRDefault="00345536">
      <w:r>
        <w:separator/>
      </w:r>
    </w:p>
    <w:p w14:paraId="118CE43F" w14:textId="77777777" w:rsidR="00345536" w:rsidRDefault="00345536"/>
    <w:p w14:paraId="651D00FA" w14:textId="77777777" w:rsidR="00345536" w:rsidRDefault="00345536"/>
  </w:footnote>
  <w:footnote w:type="continuationSeparator" w:id="0">
    <w:p w14:paraId="44F4C852" w14:textId="77777777" w:rsidR="00345536" w:rsidRDefault="00345536">
      <w:r>
        <w:continuationSeparator/>
      </w:r>
    </w:p>
    <w:p w14:paraId="7DB5C4BB" w14:textId="77777777" w:rsidR="00345536" w:rsidRDefault="00345536"/>
    <w:p w14:paraId="41493D0F" w14:textId="77777777" w:rsidR="00345536" w:rsidRDefault="0034553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002936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270B25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996E9A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1B4141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2E4BF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3B4E4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6683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A62939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4C23A14"/>
    <w:lvl w:ilvl="0">
      <w:start w:val="1"/>
      <w:numFmt w:val="decimal"/>
      <w:lvlText w:val="%1."/>
      <w:lvlJc w:val="left"/>
      <w:pPr>
        <w:tabs>
          <w:tab w:val="num" w:pos="749"/>
        </w:tabs>
        <w:ind w:left="749" w:hanging="259"/>
      </w:pPr>
      <w:rPr>
        <w:rFonts w:hint="default"/>
      </w:rPr>
    </w:lvl>
  </w:abstractNum>
  <w:abstractNum w:abstractNumId="9" w15:restartNumberingAfterBreak="0">
    <w:nsid w:val="FFFFFF89"/>
    <w:multiLevelType w:val="singleLevel"/>
    <w:tmpl w:val="BD14218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F17359"/>
    <w:multiLevelType w:val="multilevel"/>
    <w:tmpl w:val="F830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15CDB"/>
    <w:multiLevelType w:val="multilevel"/>
    <w:tmpl w:val="105A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57834"/>
    <w:multiLevelType w:val="hybridMultilevel"/>
    <w:tmpl w:val="64709B02"/>
    <w:lvl w:ilvl="0" w:tplc="D0CE1B3C">
      <w:start w:val="1"/>
      <w:numFmt w:val="bullet"/>
      <w:lvlText w:val=""/>
      <w:lvlJc w:val="left"/>
      <w:pPr>
        <w:ind w:left="749" w:hanging="259"/>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C82C9A"/>
    <w:multiLevelType w:val="hybridMultilevel"/>
    <w:tmpl w:val="63F07864"/>
    <w:lvl w:ilvl="0" w:tplc="A552E8B8">
      <w:start w:val="1"/>
      <w:numFmt w:val="bullet"/>
      <w:lvlText w:val=""/>
      <w:lvlJc w:val="left"/>
      <w:pPr>
        <w:tabs>
          <w:tab w:val="num" w:pos="662"/>
        </w:tabs>
        <w:ind w:left="173" w:firstLine="31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8D7A02"/>
    <w:multiLevelType w:val="hybridMultilevel"/>
    <w:tmpl w:val="FFBC85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9BC0320"/>
    <w:multiLevelType w:val="hybridMultilevel"/>
    <w:tmpl w:val="DC3C7298"/>
    <w:lvl w:ilvl="0" w:tplc="B92C4AE4">
      <w:start w:val="1"/>
      <w:numFmt w:val="bullet"/>
      <w:lvlText w:val=""/>
      <w:lvlJc w:val="left"/>
      <w:pPr>
        <w:ind w:left="662" w:hanging="172"/>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083510"/>
    <w:multiLevelType w:val="hybridMultilevel"/>
    <w:tmpl w:val="BE6E19F6"/>
    <w:lvl w:ilvl="0" w:tplc="A50A105A">
      <w:start w:val="1"/>
      <w:numFmt w:val="bullet"/>
      <w:pStyle w:val="ListBullet"/>
      <w:lvlText w:val=""/>
      <w:lvlJc w:val="left"/>
      <w:pPr>
        <w:tabs>
          <w:tab w:val="num" w:pos="749"/>
        </w:tabs>
        <w:ind w:left="749" w:hanging="259"/>
      </w:pPr>
      <w:rPr>
        <w:rFonts w:ascii="Symbol" w:hAnsi="Symbol" w:hint="default"/>
        <w:color w:val="000000" w:themeColor="text1"/>
        <w:w w:val="1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226C1F"/>
    <w:multiLevelType w:val="hybridMultilevel"/>
    <w:tmpl w:val="49ACD974"/>
    <w:lvl w:ilvl="0" w:tplc="2A7A1916">
      <w:start w:val="1"/>
      <w:numFmt w:val="bullet"/>
      <w:lvlText w:val=""/>
      <w:lvlJc w:val="left"/>
      <w:pPr>
        <w:ind w:left="850" w:hanging="360"/>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E12981"/>
    <w:multiLevelType w:val="multilevel"/>
    <w:tmpl w:val="00C4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901CF9"/>
    <w:multiLevelType w:val="hybridMultilevel"/>
    <w:tmpl w:val="2F4A75D8"/>
    <w:lvl w:ilvl="0" w:tplc="62A25D7A">
      <w:start w:val="1"/>
      <w:numFmt w:val="decimal"/>
      <w:pStyle w:val="ListNumb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E85B88"/>
    <w:multiLevelType w:val="multilevel"/>
    <w:tmpl w:val="6B7C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934131">
    <w:abstractNumId w:val="9"/>
  </w:num>
  <w:num w:numId="2" w16cid:durableId="832451894">
    <w:abstractNumId w:val="13"/>
  </w:num>
  <w:num w:numId="3" w16cid:durableId="1368986762">
    <w:abstractNumId w:val="17"/>
  </w:num>
  <w:num w:numId="4" w16cid:durableId="122311291">
    <w:abstractNumId w:val="15"/>
  </w:num>
  <w:num w:numId="5" w16cid:durableId="1594238449">
    <w:abstractNumId w:val="12"/>
  </w:num>
  <w:num w:numId="6" w16cid:durableId="684669437">
    <w:abstractNumId w:val="7"/>
  </w:num>
  <w:num w:numId="7" w16cid:durableId="1659765525">
    <w:abstractNumId w:val="6"/>
  </w:num>
  <w:num w:numId="8" w16cid:durableId="243536488">
    <w:abstractNumId w:val="5"/>
  </w:num>
  <w:num w:numId="9" w16cid:durableId="794450515">
    <w:abstractNumId w:val="4"/>
  </w:num>
  <w:num w:numId="10" w16cid:durableId="1332366816">
    <w:abstractNumId w:val="8"/>
  </w:num>
  <w:num w:numId="11" w16cid:durableId="1112361862">
    <w:abstractNumId w:val="3"/>
  </w:num>
  <w:num w:numId="12" w16cid:durableId="508757629">
    <w:abstractNumId w:val="2"/>
  </w:num>
  <w:num w:numId="13" w16cid:durableId="300115087">
    <w:abstractNumId w:val="1"/>
  </w:num>
  <w:num w:numId="14" w16cid:durableId="1512599433">
    <w:abstractNumId w:val="0"/>
  </w:num>
  <w:num w:numId="15" w16cid:durableId="1998921366">
    <w:abstractNumId w:val="16"/>
  </w:num>
  <w:num w:numId="16" w16cid:durableId="312369635">
    <w:abstractNumId w:val="19"/>
  </w:num>
  <w:num w:numId="17" w16cid:durableId="1485243730">
    <w:abstractNumId w:val="14"/>
  </w:num>
  <w:num w:numId="18" w16cid:durableId="183567399">
    <w:abstractNumId w:val="10"/>
  </w:num>
  <w:num w:numId="19" w16cid:durableId="823274335">
    <w:abstractNumId w:val="20"/>
  </w:num>
  <w:num w:numId="20" w16cid:durableId="1783181912">
    <w:abstractNumId w:val="18"/>
  </w:num>
  <w:num w:numId="21" w16cid:durableId="1361466926">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9C9"/>
    <w:rsid w:val="00067993"/>
    <w:rsid w:val="00075ACC"/>
    <w:rsid w:val="0007606A"/>
    <w:rsid w:val="000B34C9"/>
    <w:rsid w:val="00106810"/>
    <w:rsid w:val="002C3F43"/>
    <w:rsid w:val="00300D4A"/>
    <w:rsid w:val="00332F27"/>
    <w:rsid w:val="00345536"/>
    <w:rsid w:val="003469C9"/>
    <w:rsid w:val="00360E6F"/>
    <w:rsid w:val="00374B52"/>
    <w:rsid w:val="00383D6A"/>
    <w:rsid w:val="003E7E30"/>
    <w:rsid w:val="005326BE"/>
    <w:rsid w:val="006302D0"/>
    <w:rsid w:val="006C171A"/>
    <w:rsid w:val="006C2D91"/>
    <w:rsid w:val="006E5E71"/>
    <w:rsid w:val="007F39E0"/>
    <w:rsid w:val="00806CA7"/>
    <w:rsid w:val="00871CE8"/>
    <w:rsid w:val="00981B6C"/>
    <w:rsid w:val="00A06AB6"/>
    <w:rsid w:val="00A1674C"/>
    <w:rsid w:val="00A34ACA"/>
    <w:rsid w:val="00AA0BF9"/>
    <w:rsid w:val="00AF3346"/>
    <w:rsid w:val="00D079FC"/>
    <w:rsid w:val="00D90F54"/>
    <w:rsid w:val="00DB2FC6"/>
    <w:rsid w:val="00DC039F"/>
    <w:rsid w:val="00E133A9"/>
    <w:rsid w:val="00E51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FEB04"/>
  <w15:chartTrackingRefBased/>
  <w15:docId w15:val="{72FEB3D9-01CC-0B40-BFE6-40AFE378E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000000" w:themeColor="text1"/>
        <w:sz w:val="24"/>
        <w:szCs w:val="24"/>
        <w:lang w:val="en-US" w:eastAsia="ja-JP" w:bidi="ar-SA"/>
      </w:rPr>
    </w:rPrDefault>
    <w:pPrDefault>
      <w:pPr>
        <w:spacing w:after="2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1D7"/>
    <w:pPr>
      <w:spacing w:after="0" w:line="240" w:lineRule="auto"/>
    </w:pPr>
    <w:rPr>
      <w:rFonts w:ascii="Times New Roman" w:eastAsia="Times New Roman" w:hAnsi="Times New Roman" w:cs="Times New Roman"/>
      <w:color w:val="auto"/>
      <w:lang w:val="en-IN" w:eastAsia="en-GB"/>
    </w:rPr>
  </w:style>
  <w:style w:type="paragraph" w:styleId="Heading1">
    <w:name w:val="heading 1"/>
    <w:basedOn w:val="Normal"/>
    <w:next w:val="Normal"/>
    <w:link w:val="Heading1Char"/>
    <w:uiPriority w:val="9"/>
    <w:qFormat/>
    <w:pPr>
      <w:keepNext/>
      <w:keepLines/>
      <w:spacing w:before="400"/>
      <w:contextualSpacing/>
      <w:outlineLvl w:val="0"/>
    </w:pPr>
    <w:rPr>
      <w:rFonts w:asciiTheme="majorHAnsi" w:eastAsiaTheme="majorEastAsia" w:hAnsiTheme="majorHAnsi" w:cstheme="majorBidi"/>
      <w:sz w:val="42"/>
      <w:szCs w:val="32"/>
    </w:rPr>
  </w:style>
  <w:style w:type="paragraph" w:styleId="Heading2">
    <w:name w:val="heading 2"/>
    <w:basedOn w:val="Normal"/>
    <w:next w:val="Normal"/>
    <w:link w:val="Heading2Char"/>
    <w:uiPriority w:val="9"/>
    <w:unhideWhenUsed/>
    <w:qFormat/>
    <w:pPr>
      <w:keepNext/>
      <w:keepLines/>
      <w:spacing w:before="400"/>
      <w:outlineLvl w:val="1"/>
    </w:pPr>
    <w:rPr>
      <w:rFonts w:asciiTheme="majorHAnsi" w:eastAsiaTheme="majorEastAsia" w:hAnsiTheme="majorHAnsi" w:cstheme="majorBidi"/>
      <w:sz w:val="36"/>
      <w:szCs w:val="26"/>
    </w:rPr>
  </w:style>
  <w:style w:type="paragraph" w:styleId="Heading3">
    <w:name w:val="heading 3"/>
    <w:basedOn w:val="Normal"/>
    <w:next w:val="Normal"/>
    <w:link w:val="Heading3Char"/>
    <w:uiPriority w:val="9"/>
    <w:unhideWhenUsed/>
    <w:qFormat/>
    <w:pPr>
      <w:keepNext/>
      <w:keepLines/>
      <w:spacing w:before="400"/>
      <w:outlineLvl w:val="2"/>
    </w:pPr>
    <w:rPr>
      <w:rFonts w:asciiTheme="majorHAnsi" w:eastAsiaTheme="majorEastAsia" w:hAnsiTheme="majorHAnsi" w:cstheme="majorBidi"/>
      <w:sz w:val="30"/>
    </w:rPr>
  </w:style>
  <w:style w:type="paragraph" w:styleId="Heading4">
    <w:name w:val="heading 4"/>
    <w:basedOn w:val="Normal"/>
    <w:next w:val="Normal"/>
    <w:link w:val="Heading4Char"/>
    <w:uiPriority w:val="9"/>
    <w:semiHidden/>
    <w:unhideWhenUsed/>
    <w:qFormat/>
    <w:pPr>
      <w:keepNext/>
      <w:keepLines/>
      <w:spacing w:before="400"/>
      <w:outlineLvl w:val="3"/>
    </w:pPr>
    <w:rPr>
      <w:rFonts w:asciiTheme="majorHAnsi" w:eastAsiaTheme="majorEastAsia" w:hAnsiTheme="majorHAnsi" w:cstheme="majorBidi"/>
      <w:i/>
      <w:iCs/>
      <w:sz w:val="30"/>
    </w:rPr>
  </w:style>
  <w:style w:type="paragraph" w:styleId="Heading5">
    <w:name w:val="heading 5"/>
    <w:basedOn w:val="Normal"/>
    <w:next w:val="Normal"/>
    <w:link w:val="Heading5Char"/>
    <w:uiPriority w:val="9"/>
    <w:semiHidden/>
    <w:unhideWhenUsed/>
    <w:qFormat/>
    <w:pPr>
      <w:keepNext/>
      <w:keepLines/>
      <w:spacing w:before="400"/>
      <w:contextualSpacing/>
      <w:outlineLvl w:val="4"/>
    </w:pPr>
    <w:rPr>
      <w:rFonts w:asciiTheme="majorHAnsi" w:eastAsiaTheme="majorEastAsia" w:hAnsiTheme="majorHAnsi" w:cstheme="majorBidi"/>
      <w:b/>
      <w:color w:val="595959" w:themeColor="text1" w:themeTint="A6"/>
      <w:sz w:val="30"/>
    </w:rPr>
  </w:style>
  <w:style w:type="paragraph" w:styleId="Heading6">
    <w:name w:val="heading 6"/>
    <w:basedOn w:val="Normal"/>
    <w:next w:val="Normal"/>
    <w:link w:val="Heading6Char"/>
    <w:uiPriority w:val="9"/>
    <w:semiHidden/>
    <w:unhideWhenUsed/>
    <w:qFormat/>
    <w:pPr>
      <w:keepNext/>
      <w:keepLines/>
      <w:spacing w:before="400"/>
      <w:contextualSpacing/>
      <w:outlineLvl w:val="5"/>
    </w:pPr>
    <w:rPr>
      <w:rFonts w:asciiTheme="majorHAnsi" w:eastAsiaTheme="majorEastAsia" w:hAnsiTheme="majorHAnsi" w:cstheme="majorBidi"/>
      <w:b/>
      <w:i/>
      <w:color w:val="595959" w:themeColor="text1" w:themeTint="A6"/>
      <w:sz w:val="30"/>
    </w:rPr>
  </w:style>
  <w:style w:type="paragraph" w:styleId="Heading7">
    <w:name w:val="heading 7"/>
    <w:basedOn w:val="Normal"/>
    <w:next w:val="Normal"/>
    <w:link w:val="Heading7Char"/>
    <w:uiPriority w:val="9"/>
    <w:semiHidden/>
    <w:unhideWhenUsed/>
    <w:qFormat/>
    <w:pPr>
      <w:keepNext/>
      <w:keepLines/>
      <w:spacing w:before="400"/>
      <w:contextualSpacing/>
      <w:outlineLvl w:val="6"/>
    </w:pPr>
    <w:rPr>
      <w:rFonts w:asciiTheme="majorHAnsi" w:eastAsiaTheme="majorEastAsia" w:hAnsiTheme="majorHAnsi" w:cstheme="majorBidi"/>
      <w:iCs/>
      <w:color w:val="595959" w:themeColor="text1" w:themeTint="A6"/>
      <w:sz w:val="30"/>
    </w:rPr>
  </w:style>
  <w:style w:type="paragraph" w:styleId="Heading8">
    <w:name w:val="heading 8"/>
    <w:basedOn w:val="Normal"/>
    <w:next w:val="Normal"/>
    <w:link w:val="Heading8Char"/>
    <w:uiPriority w:val="9"/>
    <w:semiHidden/>
    <w:unhideWhenUsed/>
    <w:qFormat/>
    <w:pPr>
      <w:keepNext/>
      <w:keepLines/>
      <w:spacing w:before="400"/>
      <w:contextualSpacing/>
      <w:outlineLvl w:val="7"/>
    </w:pPr>
    <w:rPr>
      <w:rFonts w:asciiTheme="majorHAnsi" w:eastAsiaTheme="majorEastAsia" w:hAnsiTheme="majorHAnsi" w:cstheme="majorBidi"/>
      <w:i/>
      <w:color w:val="595959" w:themeColor="text1" w:themeTint="A6"/>
      <w:sz w:val="30"/>
      <w:szCs w:val="21"/>
    </w:rPr>
  </w:style>
  <w:style w:type="paragraph" w:styleId="Heading9">
    <w:name w:val="heading 9"/>
    <w:basedOn w:val="Normal"/>
    <w:next w:val="Normal"/>
    <w:link w:val="Heading9Char"/>
    <w:uiPriority w:val="9"/>
    <w:semiHidden/>
    <w:unhideWhenUsed/>
    <w:qFormat/>
    <w:pPr>
      <w:keepNext/>
      <w:keepLines/>
      <w:spacing w:before="400"/>
      <w:contextualSpacing/>
      <w:outlineLvl w:val="8"/>
    </w:pPr>
    <w:rPr>
      <w:rFonts w:asciiTheme="majorHAnsi" w:eastAsiaTheme="majorEastAsia" w:hAnsiTheme="majorHAnsi" w:cstheme="majorBidi"/>
      <w:b/>
      <w:iCs/>
      <w:color w:val="595959" w:themeColor="text1" w:themeTint="A6"/>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numPr>
        <w:ilvl w:val="1"/>
      </w:numPr>
      <w:spacing w:after="300"/>
      <w:contextualSpacing/>
    </w:pPr>
    <w:rPr>
      <w:rFonts w:eastAsiaTheme="minorEastAsia"/>
      <w:sz w:val="32"/>
    </w:rPr>
  </w:style>
  <w:style w:type="character" w:customStyle="1" w:styleId="SubtitleChar">
    <w:name w:val="Subtitle Char"/>
    <w:basedOn w:val="DefaultParagraphFont"/>
    <w:link w:val="Subtitle"/>
    <w:uiPriority w:val="2"/>
    <w:rPr>
      <w:rFonts w:eastAsiaTheme="minorEastAsia"/>
      <w:sz w:val="32"/>
    </w:rPr>
  </w:style>
  <w:style w:type="paragraph" w:styleId="Title">
    <w:name w:val="Title"/>
    <w:basedOn w:val="Normal"/>
    <w:link w:val="TitleChar"/>
    <w:uiPriority w:val="1"/>
    <w:qFormat/>
    <w:pPr>
      <w:contextualSpacing/>
    </w:pPr>
    <w:rPr>
      <w:rFonts w:asciiTheme="majorHAnsi" w:eastAsiaTheme="majorEastAsia" w:hAnsiTheme="majorHAnsi" w:cstheme="majorBidi"/>
      <w:kern w:val="28"/>
      <w:sz w:val="56"/>
      <w:szCs w:val="56"/>
    </w:rPr>
  </w:style>
  <w:style w:type="character" w:customStyle="1" w:styleId="TitleChar">
    <w:name w:val="Title Char"/>
    <w:basedOn w:val="DefaultParagraphFont"/>
    <w:link w:val="Title"/>
    <w:uiPriority w:val="1"/>
    <w:rPr>
      <w:rFonts w:asciiTheme="majorHAnsi" w:eastAsiaTheme="majorEastAsia" w:hAnsiTheme="majorHAnsi" w:cstheme="majorBidi"/>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sz w:val="42"/>
      <w:szCs w:val="32"/>
    </w:rPr>
  </w:style>
  <w:style w:type="paragraph" w:styleId="ListNumber">
    <w:name w:val="List Number"/>
    <w:basedOn w:val="Normal"/>
    <w:uiPriority w:val="13"/>
    <w:qFormat/>
    <w:pPr>
      <w:numPr>
        <w:numId w:val="16"/>
      </w:numPr>
    </w:pPr>
  </w:style>
  <w:style w:type="paragraph" w:styleId="IntenseQuote">
    <w:name w:val="Intense Quote"/>
    <w:basedOn w:val="Normal"/>
    <w:next w:val="Normal"/>
    <w:link w:val="IntenseQuoteChar"/>
    <w:uiPriority w:val="30"/>
    <w:semiHidden/>
    <w:unhideWhenUsed/>
    <w:qFormat/>
    <w:pPr>
      <w:spacing w:before="240"/>
      <w:ind w:left="490" w:right="490"/>
      <w:contextualSpacing/>
    </w:pPr>
    <w:rPr>
      <w:i/>
      <w:iCs/>
      <w:sz w:val="30"/>
    </w:rPr>
  </w:style>
  <w:style w:type="paragraph" w:styleId="Quote">
    <w:name w:val="Quote"/>
    <w:basedOn w:val="Normal"/>
    <w:next w:val="Normal"/>
    <w:link w:val="QuoteChar"/>
    <w:uiPriority w:val="29"/>
    <w:qFormat/>
    <w:pPr>
      <w:spacing w:before="240"/>
      <w:ind w:left="490" w:right="490"/>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Bullet">
    <w:name w:val="List Bullet"/>
    <w:basedOn w:val="Normal"/>
    <w:uiPriority w:val="12"/>
    <w:qFormat/>
    <w:pPr>
      <w:numPr>
        <w:numId w:val="15"/>
      </w:numPr>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
    <w:name w:val="Author"/>
    <w:basedOn w:val="Normal"/>
    <w:uiPriority w:val="3"/>
    <w:qFormat/>
    <w:pPr>
      <w:pBdr>
        <w:bottom w:val="single" w:sz="8" w:space="17" w:color="000000" w:themeColor="text1"/>
      </w:pBdr>
      <w:spacing w:after="640"/>
      <w:contextualSpacing/>
    </w:p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olor w:val="595959" w:themeColor="text1" w:themeTint="A6"/>
      <w:sz w:val="3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i/>
      <w:color w:val="595959" w:themeColor="text1" w:themeTint="A6"/>
      <w:sz w:val="3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color w:val="595959" w:themeColor="text1" w:themeTint="A6"/>
      <w:sz w:val="3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color w:val="595959" w:themeColor="text1" w:themeTint="A6"/>
      <w:sz w:val="3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olor w:val="595959" w:themeColor="text1" w:themeTint="A6"/>
      <w:sz w:val="26"/>
      <w:szCs w:val="21"/>
    </w:rPr>
  </w:style>
  <w:style w:type="character" w:styleId="SubtleEmphasis">
    <w:name w:val="Subtle Emphasis"/>
    <w:basedOn w:val="DefaultParagraphFont"/>
    <w:uiPriority w:val="19"/>
    <w:semiHidden/>
    <w:unhideWhenUsed/>
    <w:qFormat/>
    <w:rPr>
      <w:i/>
      <w:iCs/>
      <w:color w:val="000000" w:themeColor="text1"/>
    </w:rPr>
  </w:style>
  <w:style w:type="character" w:styleId="Emphasis">
    <w:name w:val="Emphasis"/>
    <w:basedOn w:val="DefaultParagraphFont"/>
    <w:uiPriority w:val="20"/>
    <w:semiHidden/>
    <w:unhideWhenUsed/>
    <w:qFormat/>
    <w:rPr>
      <w:b/>
      <w:i/>
      <w:iCs/>
    </w:rPr>
  </w:style>
  <w:style w:type="character" w:styleId="IntenseEmphasis">
    <w:name w:val="Intense Emphasis"/>
    <w:basedOn w:val="DefaultParagraphFont"/>
    <w:uiPriority w:val="21"/>
    <w:semiHidden/>
    <w:unhideWhenUsed/>
    <w:qFormat/>
    <w:rPr>
      <w:b/>
      <w:iCs/>
      <w:caps/>
      <w:smallCaps w:val="0"/>
      <w:color w:val="000000" w:themeColor="text1"/>
    </w:rPr>
  </w:style>
  <w:style w:type="character" w:styleId="SubtleReference">
    <w:name w:val="Subtle Reference"/>
    <w:basedOn w:val="DefaultParagraphFont"/>
    <w:uiPriority w:val="31"/>
    <w:semiHidden/>
    <w:unhideWhenUsed/>
    <w:qFormat/>
    <w:rPr>
      <w:caps/>
      <w:smallCaps w:val="0"/>
      <w:color w:val="000000" w:themeColor="text1"/>
    </w:rPr>
  </w:style>
  <w:style w:type="character" w:styleId="IntenseReference">
    <w:name w:val="Intense Reference"/>
    <w:basedOn w:val="DefaultParagraphFont"/>
    <w:uiPriority w:val="32"/>
    <w:semiHidden/>
    <w:unhideWhenUsed/>
    <w:qFormat/>
    <w:rPr>
      <w:b/>
      <w:bCs/>
      <w:i/>
      <w:caps/>
      <w:smallCaps w:val="0"/>
      <w:color w:val="000000" w:themeColor="text1"/>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spacing w:after="200"/>
    </w:pPr>
    <w:rPr>
      <w:i/>
      <w:iCs/>
      <w:sz w:val="20"/>
      <w:szCs w:val="18"/>
    </w:rPr>
  </w:style>
  <w:style w:type="character" w:styleId="PlaceholderText">
    <w:name w:val="Placeholder Text"/>
    <w:basedOn w:val="DefaultParagraphFont"/>
    <w:uiPriority w:val="99"/>
    <w:semiHidden/>
    <w:rPr>
      <w:color w:val="808080"/>
    </w:rPr>
  </w:style>
  <w:style w:type="paragraph" w:styleId="Footer">
    <w:name w:val="footer"/>
    <w:basedOn w:val="Normal"/>
    <w:link w:val="FooterChar"/>
    <w:uiPriority w:val="99"/>
    <w:unhideWhenUsed/>
    <w:qFormat/>
  </w:style>
  <w:style w:type="character" w:customStyle="1" w:styleId="FooterChar">
    <w:name w:val="Footer Char"/>
    <w:basedOn w:val="DefaultParagraphFont"/>
    <w:link w:val="Footer"/>
    <w:uiPriority w:val="99"/>
  </w:style>
  <w:style w:type="paragraph" w:styleId="TOCHeading">
    <w:name w:val="TOC Heading"/>
    <w:basedOn w:val="Heading1"/>
    <w:next w:val="Normal"/>
    <w:uiPriority w:val="39"/>
    <w:semiHidden/>
    <w:unhideWhenUsed/>
    <w:qFormat/>
    <w:pPr>
      <w:outlineLvl w:val="9"/>
    </w:pPr>
  </w:style>
  <w:style w:type="table" w:customStyle="1" w:styleId="ReportTable">
    <w:name w:val="Report Table"/>
    <w:basedOn w:val="TableNormal"/>
    <w:uiPriority w:val="99"/>
    <w:pPr>
      <w:spacing w:after="0" w:line="240" w:lineRule="auto"/>
      <w:ind w:left="374"/>
    </w:pPr>
    <w:tblPr>
      <w:tblBorders>
        <w:bottom w:val="single" w:sz="8" w:space="0" w:color="000000" w:themeColor="text1"/>
        <w:insideH w:val="single" w:sz="8" w:space="0" w:color="000000" w:themeColor="text1"/>
      </w:tblBorders>
      <w:tblCellMar>
        <w:top w:w="216" w:type="dxa"/>
        <w:left w:w="0" w:type="dxa"/>
        <w:bottom w:w="216" w:type="dxa"/>
        <w:right w:w="0" w:type="dxa"/>
      </w:tblCellMar>
    </w:tblPr>
    <w:tblStylePr w:type="firstRow">
      <w:rPr>
        <w:sz w:val="30"/>
      </w:rPr>
      <w:tblPr/>
      <w:trPr>
        <w:tblHeader/>
      </w:trPr>
      <w:tcPr>
        <w:tcBorders>
          <w:top w:val="nil"/>
          <w:left w:val="nil"/>
          <w:bottom w:val="single" w:sz="24" w:space="0" w:color="000000" w:themeColor="text1"/>
          <w:right w:val="nil"/>
          <w:insideH w:val="nil"/>
          <w:insideV w:val="nil"/>
          <w:tl2br w:val="nil"/>
          <w:tr2bl w:val="nil"/>
        </w:tcBorders>
      </w:tcPr>
    </w:tblStylePr>
    <w:tblStylePr w:type="firstCol">
      <w:pPr>
        <w:wordWrap/>
        <w:ind w:leftChars="0" w:left="0" w:rightChars="0" w:right="374"/>
        <w:jc w:val="right"/>
      </w:pPr>
      <w:rPr>
        <w:b/>
        <w:i w:val="0"/>
      </w:rPr>
    </w:tblStylePr>
  </w:style>
  <w:style w:type="character" w:customStyle="1" w:styleId="IntenseQuoteChar">
    <w:name w:val="Intense Quote Char"/>
    <w:basedOn w:val="DefaultParagraphFont"/>
    <w:link w:val="IntenseQuote"/>
    <w:uiPriority w:val="30"/>
    <w:semiHidden/>
    <w:rPr>
      <w:i/>
      <w:iCs/>
      <w:sz w:val="30"/>
    </w:rPr>
  </w:style>
  <w:style w:type="character" w:customStyle="1" w:styleId="Heading2Char">
    <w:name w:val="Heading 2 Char"/>
    <w:basedOn w:val="DefaultParagraphFont"/>
    <w:link w:val="Heading2"/>
    <w:uiPriority w:val="9"/>
    <w:rPr>
      <w:rFonts w:asciiTheme="majorHAnsi" w:eastAsiaTheme="majorEastAsia" w:hAnsiTheme="majorHAnsi" w:cstheme="majorBidi"/>
      <w:sz w:val="36"/>
      <w:szCs w:val="26"/>
    </w:rPr>
  </w:style>
  <w:style w:type="paragraph" w:styleId="Header">
    <w:name w:val="header"/>
    <w:basedOn w:val="Normal"/>
    <w:link w:val="HeaderChar"/>
    <w:uiPriority w:val="99"/>
    <w:qFormat/>
  </w:style>
  <w:style w:type="character" w:customStyle="1" w:styleId="Heading3Char">
    <w:name w:val="Heading 3 Char"/>
    <w:basedOn w:val="DefaultParagraphFont"/>
    <w:link w:val="Heading3"/>
    <w:uiPriority w:val="9"/>
    <w:rPr>
      <w:rFonts w:asciiTheme="majorHAnsi" w:eastAsiaTheme="majorEastAsia" w:hAnsiTheme="majorHAnsi" w:cstheme="majorBidi"/>
      <w:sz w:val="30"/>
    </w:rPr>
  </w:style>
  <w:style w:type="character" w:customStyle="1" w:styleId="HeaderChar">
    <w:name w:val="Header Char"/>
    <w:basedOn w:val="DefaultParagraphFont"/>
    <w:link w:val="Header"/>
    <w:uiPriority w:val="99"/>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30"/>
    </w:rPr>
  </w:style>
  <w:style w:type="paragraph" w:styleId="NormalWeb">
    <w:name w:val="Normal (Web)"/>
    <w:basedOn w:val="Normal"/>
    <w:uiPriority w:val="99"/>
    <w:semiHidden/>
    <w:unhideWhenUsed/>
    <w:rsid w:val="003469C9"/>
    <w:pPr>
      <w:spacing w:before="100" w:beforeAutospacing="1" w:after="100" w:afterAutospacing="1"/>
    </w:pPr>
  </w:style>
  <w:style w:type="paragraph" w:styleId="ListParagraph">
    <w:name w:val="List Paragraph"/>
    <w:basedOn w:val="Normal"/>
    <w:uiPriority w:val="34"/>
    <w:unhideWhenUsed/>
    <w:qFormat/>
    <w:rsid w:val="00DC039F"/>
    <w:pPr>
      <w:ind w:left="720"/>
      <w:contextualSpacing/>
    </w:pPr>
  </w:style>
  <w:style w:type="character" w:styleId="Strong">
    <w:name w:val="Strong"/>
    <w:basedOn w:val="DefaultParagraphFont"/>
    <w:uiPriority w:val="22"/>
    <w:qFormat/>
    <w:rsid w:val="00E511D7"/>
    <w:rPr>
      <w:b/>
      <w:bCs/>
    </w:rPr>
  </w:style>
  <w:style w:type="character" w:styleId="HTMLCode">
    <w:name w:val="HTML Code"/>
    <w:basedOn w:val="DefaultParagraphFont"/>
    <w:uiPriority w:val="99"/>
    <w:semiHidden/>
    <w:unhideWhenUsed/>
    <w:rsid w:val="00E511D7"/>
    <w:rPr>
      <w:rFonts w:ascii="Courier New" w:eastAsia="Times New Roman" w:hAnsi="Courier New" w:cs="Courier New"/>
      <w:sz w:val="20"/>
      <w:szCs w:val="20"/>
    </w:rPr>
  </w:style>
  <w:style w:type="paragraph" w:customStyle="1" w:styleId="pdq2pgselectionanchorcontainer">
    <w:name w:val="pdq2pg_selectionanchorcontainer"/>
    <w:basedOn w:val="Normal"/>
    <w:rsid w:val="00871CE8"/>
    <w:pPr>
      <w:spacing w:before="100" w:beforeAutospacing="1" w:after="100" w:afterAutospacing="1"/>
    </w:pPr>
  </w:style>
  <w:style w:type="paragraph" w:styleId="NoSpacing">
    <w:name w:val="No Spacing"/>
    <w:link w:val="NoSpacingChar"/>
    <w:uiPriority w:val="1"/>
    <w:qFormat/>
    <w:rsid w:val="00300D4A"/>
    <w:pPr>
      <w:spacing w:after="0" w:line="240" w:lineRule="auto"/>
    </w:pPr>
    <w:rPr>
      <w:rFonts w:eastAsiaTheme="minorEastAsia"/>
      <w:color w:val="auto"/>
      <w:sz w:val="22"/>
      <w:szCs w:val="22"/>
      <w:lang w:eastAsia="zh-CN"/>
    </w:rPr>
  </w:style>
  <w:style w:type="character" w:customStyle="1" w:styleId="NoSpacingChar">
    <w:name w:val="No Spacing Char"/>
    <w:basedOn w:val="DefaultParagraphFont"/>
    <w:link w:val="NoSpacing"/>
    <w:uiPriority w:val="1"/>
    <w:rsid w:val="00300D4A"/>
    <w:rPr>
      <w:rFonts w:eastAsiaTheme="minorEastAsia"/>
      <w:color w:val="auto"/>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eddy/Library/Containers/com.microsoft.Word/Data/Library/Application%20Support/Microsoft/Office/16.0/DTS/en-IN%7bF27DCAF5-369F-FD47-A851-4C3676CDC259%7d/%7b9239DE04-5C43-9E42-98BF-761A772ABF1B%7dTFa2f0e87a-0365-4a49-99b6-c4a5ca4ea9af01f291e4-5017b7b14866.dot" TargetMode="External"/></Relationships>
</file>

<file path=word/theme/theme1.xml><?xml version="1.0" encoding="utf-8"?>
<a:theme xmlns:a="http://schemas.openxmlformats.org/drawingml/2006/main" name="Office Theme">
  <a:themeElements>
    <a:clrScheme name="Custom 43">
      <a:dk1>
        <a:sysClr val="windowText" lastClr="000000"/>
      </a:dk1>
      <a:lt1>
        <a:sysClr val="window" lastClr="FFFFFF"/>
      </a:lt1>
      <a:dk2>
        <a:srgbClr val="151E1F"/>
      </a:dk2>
      <a:lt2>
        <a:srgbClr val="F1F4F4"/>
      </a:lt2>
      <a:accent1>
        <a:srgbClr val="53777A"/>
      </a:accent1>
      <a:accent2>
        <a:srgbClr val="542437"/>
      </a:accent2>
      <a:accent3>
        <a:srgbClr val="C02942"/>
      </a:accent3>
      <a:accent4>
        <a:srgbClr val="D95B43"/>
      </a:accent4>
      <a:accent5>
        <a:srgbClr val="B09169"/>
      </a:accent5>
      <a:accent6>
        <a:srgbClr val="ECD078"/>
      </a:accent6>
      <a:hlink>
        <a:srgbClr val="5E9EA1"/>
      </a:hlink>
      <a:folHlink>
        <a:srgbClr val="7A4561"/>
      </a:folHlink>
    </a:clrScheme>
    <a:fontScheme name="Style Set 9">
      <a:maj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{9239DE04-5C43-9E42-98BF-761A772ABF1B}TFa2f0e87a-0365-4a49-99b6-c4a5ca4ea9af01f291e4-5017b7b14866.dot</Template>
  <TotalTime>93</TotalTime>
  <Pages>23</Pages>
  <Words>2255</Words>
  <Characters>12854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dc:creator>
  <cp:keywords/>
  <dc:description/>
  <cp:lastModifiedBy>reddy</cp:lastModifiedBy>
  <cp:revision>72</cp:revision>
  <dcterms:created xsi:type="dcterms:W3CDTF">2026-09-20T06:45:00Z</dcterms:created>
  <dcterms:modified xsi:type="dcterms:W3CDTF">2026-09-21T03:35:00Z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TF10002040</vt:lpwstr>
  </property>
</Properties>
</file>